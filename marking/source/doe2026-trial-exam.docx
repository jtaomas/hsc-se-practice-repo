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AD87" w14:textId="12B4686D" w:rsidR="00430F22" w:rsidRDefault="007C57DE" w:rsidP="00C3175C">
      <w:pPr>
        <w:pStyle w:val="Title"/>
      </w:pPr>
      <w:bookmarkStart w:id="0" w:name="_Hlk202344924"/>
      <w:r>
        <w:t>Software Engineering</w:t>
      </w:r>
      <w:r w:rsidR="00430F22">
        <w:t xml:space="preserve"> </w:t>
      </w:r>
    </w:p>
    <w:p w14:paraId="7923DB41" w14:textId="74438677" w:rsidR="00430F22" w:rsidRPr="00430F22" w:rsidRDefault="00430F22" w:rsidP="00C3175C">
      <w:pPr>
        <w:pStyle w:val="Title"/>
      </w:pPr>
      <w:r>
        <w:t>Trial Examination</w:t>
      </w:r>
      <w:r w:rsidR="0061651D">
        <w:t xml:space="preserve"> 2026</w:t>
      </w:r>
    </w:p>
    <w:bookmarkEnd w:id="0"/>
    <w:p w14:paraId="798DD486" w14:textId="77777777" w:rsidR="00817D11" w:rsidRPr="009C3030" w:rsidRDefault="00817D11" w:rsidP="00C3175C">
      <w:pPr>
        <w:rPr>
          <w:sz w:val="32"/>
          <w:szCs w:val="32"/>
        </w:rPr>
      </w:pPr>
      <w:r w:rsidRPr="009C3030">
        <w:rPr>
          <w:sz w:val="32"/>
          <w:szCs w:val="32"/>
        </w:rPr>
        <w:t xml:space="preserve">2 hours 30 minutes including 10 minutes reading time. </w:t>
      </w:r>
    </w:p>
    <w:p w14:paraId="2AFE4303" w14:textId="19F235CB" w:rsidR="00817D11" w:rsidRPr="00CC445D" w:rsidRDefault="00817D11" w:rsidP="00C3175C">
      <w:pPr>
        <w:rPr>
          <w:b/>
          <w:bCs/>
          <w:sz w:val="32"/>
          <w:szCs w:val="32"/>
        </w:rPr>
      </w:pPr>
      <w:r w:rsidRPr="009C3030">
        <w:rPr>
          <w:b/>
          <w:bCs/>
          <w:sz w:val="32"/>
          <w:szCs w:val="32"/>
        </w:rPr>
        <w:t>Total 80 marks</w:t>
      </w:r>
      <w:r w:rsidR="0061651D" w:rsidRPr="009C3030">
        <w:rPr>
          <w:b/>
          <w:bCs/>
          <w:sz w:val="32"/>
          <w:szCs w:val="32"/>
        </w:rPr>
        <w:t xml:space="preserve"> </w:t>
      </w:r>
    </w:p>
    <w:p w14:paraId="67C7EC4E" w14:textId="15690913" w:rsidR="0008611F" w:rsidRPr="00FD6D6A" w:rsidRDefault="00EA4101" w:rsidP="00C3175C">
      <w:pPr>
        <w:pStyle w:val="Subtitle0"/>
      </w:pPr>
      <w:r>
        <w:br w:type="page"/>
      </w:r>
    </w:p>
    <w:p w14:paraId="164EE347" w14:textId="77777777" w:rsidR="007C57DE" w:rsidRDefault="00065C24" w:rsidP="00C3175C">
      <w:pPr>
        <w:rPr>
          <w:b/>
          <w:sz w:val="24"/>
        </w:rPr>
      </w:pPr>
      <w:r w:rsidRPr="00890157">
        <w:rPr>
          <w:b/>
          <w:bCs/>
          <w:sz w:val="24"/>
        </w:rPr>
        <w:lastRenderedPageBreak/>
        <w:t xml:space="preserve">Question 1 </w:t>
      </w:r>
    </w:p>
    <w:p w14:paraId="6CF27357" w14:textId="0D08730F" w:rsidR="007C57DE" w:rsidRPr="007C57DE" w:rsidRDefault="0079187B" w:rsidP="00C3175C">
      <w:pPr>
        <w:rPr>
          <w:rFonts w:eastAsia="Aptos" w:cstheme="minorHAnsi"/>
          <w:sz w:val="24"/>
        </w:rPr>
      </w:pPr>
      <w:r w:rsidRPr="0079187B">
        <w:rPr>
          <w:rFonts w:eastAsia="Aptos" w:cstheme="minorHAnsi"/>
          <w:sz w:val="24"/>
        </w:rPr>
        <w:t>Which implementation method involves running both old and new systems simultaneously</w:t>
      </w:r>
      <w:r w:rsidR="006F431A">
        <w:rPr>
          <w:rFonts w:eastAsia="Aptos" w:cstheme="minorHAnsi"/>
          <w:sz w:val="24"/>
        </w:rPr>
        <w:t xml:space="preserve"> for the same group of users</w:t>
      </w:r>
      <w:r w:rsidRPr="0079187B">
        <w:rPr>
          <w:rFonts w:eastAsia="Aptos" w:cstheme="minorHAnsi"/>
          <w:sz w:val="24"/>
        </w:rPr>
        <w:t xml:space="preserve">? </w:t>
      </w:r>
      <w:r w:rsidR="007C57DE" w:rsidRPr="007C57DE">
        <w:rPr>
          <w:rFonts w:eastAsia="Aptos" w:cstheme="minorHAnsi"/>
          <w:sz w:val="24"/>
        </w:rPr>
        <w:t>(1 mark)</w:t>
      </w:r>
    </w:p>
    <w:p w14:paraId="4A5DDA03" w14:textId="0249E5B0" w:rsidR="0079187B" w:rsidRPr="0079187B" w:rsidRDefault="0079187B" w:rsidP="0079187B">
      <w:pPr>
        <w:pStyle w:val="MultipleChoice"/>
      </w:pPr>
      <w:r w:rsidRPr="0079187B">
        <w:t>Direct</w:t>
      </w:r>
    </w:p>
    <w:p w14:paraId="3D289409" w14:textId="7753A96A" w:rsidR="0079187B" w:rsidRPr="0079187B" w:rsidRDefault="0079187B" w:rsidP="0079187B">
      <w:pPr>
        <w:pStyle w:val="MultipleChoice"/>
      </w:pPr>
      <w:r w:rsidRPr="0079187B">
        <w:t>Phased</w:t>
      </w:r>
    </w:p>
    <w:p w14:paraId="7286CC59" w14:textId="4AC655EE" w:rsidR="0079187B" w:rsidRPr="0079187B" w:rsidRDefault="0079187B" w:rsidP="0079187B">
      <w:pPr>
        <w:pStyle w:val="MultipleChoice"/>
      </w:pPr>
      <w:r w:rsidRPr="0079187B">
        <w:t>Parallel</w:t>
      </w:r>
    </w:p>
    <w:p w14:paraId="7EC3BC24" w14:textId="3F3F9053" w:rsidR="0079187B" w:rsidRPr="0079187B" w:rsidRDefault="0079187B" w:rsidP="0079187B">
      <w:pPr>
        <w:pStyle w:val="MultipleChoice"/>
      </w:pPr>
      <w:r w:rsidRPr="0079187B">
        <w:t>Pilot</w:t>
      </w:r>
    </w:p>
    <w:p w14:paraId="0EBC40CF" w14:textId="77777777" w:rsidR="00303A04" w:rsidRDefault="00303A04" w:rsidP="0079187B">
      <w:pPr>
        <w:pStyle w:val="ExamTip"/>
        <w:spacing w:line="360" w:lineRule="auto"/>
      </w:pPr>
    </w:p>
    <w:p w14:paraId="3F390672" w14:textId="747D874B" w:rsidR="00065C24" w:rsidRPr="0079187B" w:rsidRDefault="007C57DE" w:rsidP="0079187B">
      <w:pPr>
        <w:pStyle w:val="ExamTip"/>
        <w:spacing w:line="360" w:lineRule="auto"/>
      </w:pPr>
      <w:r w:rsidRPr="0079187B">
        <w:t>Choose one answer only</w:t>
      </w:r>
    </w:p>
    <w:p w14:paraId="09B9238D" w14:textId="6A5883BD" w:rsidR="00065C24" w:rsidRDefault="00065C24" w:rsidP="00C3175C">
      <w:pPr>
        <w:rPr>
          <w:b/>
          <w:sz w:val="24"/>
        </w:rPr>
      </w:pPr>
      <w:r>
        <w:rPr>
          <w:b/>
          <w:sz w:val="24"/>
        </w:rPr>
        <w:t xml:space="preserve">Question 2 </w:t>
      </w:r>
    </w:p>
    <w:p w14:paraId="5E94EF6E" w14:textId="5C5FD07C" w:rsidR="007C57DE" w:rsidRPr="007C57DE" w:rsidRDefault="0079187B" w:rsidP="00C3175C">
      <w:pPr>
        <w:rPr>
          <w:rFonts w:eastAsia="Aptos" w:cstheme="minorHAnsi"/>
          <w:sz w:val="24"/>
        </w:rPr>
      </w:pPr>
      <w:r w:rsidRPr="0079187B">
        <w:rPr>
          <w:rFonts w:eastAsia="Aptos" w:cstheme="minorHAnsi"/>
          <w:sz w:val="24"/>
        </w:rPr>
        <w:t xml:space="preserve">What step below is not used in data transmission via TCP/IP? </w:t>
      </w:r>
      <w:r w:rsidR="007C57DE" w:rsidRPr="007C57DE">
        <w:rPr>
          <w:rFonts w:eastAsia="Aptos" w:cstheme="minorHAnsi"/>
          <w:sz w:val="24"/>
        </w:rPr>
        <w:t>(1 mark)</w:t>
      </w:r>
    </w:p>
    <w:p w14:paraId="4E3FE209" w14:textId="159768A8" w:rsidR="0079187B" w:rsidRPr="0079187B" w:rsidRDefault="0079187B" w:rsidP="0079187B">
      <w:pPr>
        <w:pStyle w:val="MultipleChoice"/>
      </w:pPr>
      <w:r w:rsidRPr="0079187B">
        <w:t>Use DNS to resolve domain name into IP address</w:t>
      </w:r>
    </w:p>
    <w:p w14:paraId="44AE073F" w14:textId="69EDFEDB" w:rsidR="0079187B" w:rsidRPr="0079187B" w:rsidRDefault="0079187B" w:rsidP="0079187B">
      <w:pPr>
        <w:pStyle w:val="MultipleChoice"/>
      </w:pPr>
      <w:r w:rsidRPr="0079187B">
        <w:t>Break down a message into one or more data packets</w:t>
      </w:r>
    </w:p>
    <w:p w14:paraId="6253EF02" w14:textId="25F8D666" w:rsidR="0079187B" w:rsidRPr="0079187B" w:rsidRDefault="0079187B" w:rsidP="0079187B">
      <w:pPr>
        <w:pStyle w:val="MultipleChoice"/>
      </w:pPr>
      <w:r w:rsidRPr="0079187B">
        <w:t>Encrypting the data packets</w:t>
      </w:r>
    </w:p>
    <w:p w14:paraId="60A48D4D" w14:textId="4F7B9DC3" w:rsidR="0079187B" w:rsidRPr="0079187B" w:rsidRDefault="0079187B" w:rsidP="0079187B">
      <w:pPr>
        <w:pStyle w:val="MultipleChoice"/>
      </w:pPr>
      <w:r w:rsidRPr="0079187B">
        <w:t>Send data packets out using TCP or UDP protocols</w:t>
      </w:r>
    </w:p>
    <w:p w14:paraId="378E9882" w14:textId="77777777" w:rsidR="00303A04" w:rsidRDefault="00303A04" w:rsidP="00C3175C">
      <w:pPr>
        <w:pStyle w:val="ExamTip"/>
        <w:spacing w:line="360" w:lineRule="auto"/>
      </w:pPr>
    </w:p>
    <w:p w14:paraId="46321115" w14:textId="344E3687" w:rsidR="007C57DE" w:rsidRPr="00C83FA5" w:rsidRDefault="007C57DE" w:rsidP="00C3175C">
      <w:pPr>
        <w:pStyle w:val="ExamTip"/>
        <w:spacing w:line="360" w:lineRule="auto"/>
      </w:pPr>
      <w:r w:rsidRPr="00C83FA5">
        <w:t>Choose one answer only</w:t>
      </w:r>
    </w:p>
    <w:p w14:paraId="34D0B73E" w14:textId="77777777" w:rsidR="00065C24" w:rsidRPr="00890157" w:rsidRDefault="00065C24" w:rsidP="00C3175C">
      <w:pPr>
        <w:rPr>
          <w:b/>
          <w:sz w:val="24"/>
        </w:rPr>
      </w:pPr>
      <w:r w:rsidRPr="00890157">
        <w:rPr>
          <w:b/>
          <w:sz w:val="24"/>
        </w:rPr>
        <w:t>Question 3</w:t>
      </w:r>
    </w:p>
    <w:p w14:paraId="520A9823" w14:textId="319E3C7B" w:rsidR="007C57DE" w:rsidRPr="007C57DE" w:rsidRDefault="0079187B" w:rsidP="00C3175C">
      <w:pPr>
        <w:rPr>
          <w:rFonts w:eastAsia="Aptos" w:cstheme="minorHAnsi"/>
          <w:sz w:val="24"/>
        </w:rPr>
      </w:pPr>
      <w:r w:rsidRPr="0079187B">
        <w:rPr>
          <w:rFonts w:eastAsia="Aptos" w:cstheme="minorHAnsi"/>
          <w:sz w:val="24"/>
        </w:rPr>
        <w:t xml:space="preserve">Which of the following best demonstrates appropriate social and ethical behaviour during the development of a software project? </w:t>
      </w:r>
      <w:r w:rsidR="007C57DE" w:rsidRPr="007C57DE">
        <w:rPr>
          <w:rFonts w:eastAsia="Aptos" w:cstheme="minorHAnsi"/>
          <w:sz w:val="24"/>
        </w:rPr>
        <w:t>(1 mark)</w:t>
      </w:r>
    </w:p>
    <w:p w14:paraId="6DC9C106" w14:textId="262902A5" w:rsidR="0079187B" w:rsidRPr="0079187B" w:rsidRDefault="0079187B" w:rsidP="0079187B">
      <w:pPr>
        <w:pStyle w:val="MultipleChoice"/>
      </w:pPr>
      <w:bookmarkStart w:id="1" w:name="_Hlk202345101"/>
      <w:r w:rsidRPr="0079187B">
        <w:t>Copying code from the internet without acknowledgement to save development time</w:t>
      </w:r>
    </w:p>
    <w:p w14:paraId="23E70726" w14:textId="464443D8" w:rsidR="0079187B" w:rsidRPr="0079187B" w:rsidRDefault="0079187B" w:rsidP="0079187B">
      <w:pPr>
        <w:pStyle w:val="MultipleChoice"/>
      </w:pPr>
      <w:r w:rsidRPr="0079187B">
        <w:t>Collecting user data without permission if it improves the software features</w:t>
      </w:r>
    </w:p>
    <w:p w14:paraId="274DB512" w14:textId="414CBFB2" w:rsidR="0079187B" w:rsidRPr="0079187B" w:rsidRDefault="0079187B" w:rsidP="0079187B">
      <w:pPr>
        <w:pStyle w:val="MultipleChoice"/>
      </w:pPr>
      <w:r w:rsidRPr="0079187B">
        <w:t>Testing the software thoroughly and protecting user privacy by securely storing personal data</w:t>
      </w:r>
    </w:p>
    <w:p w14:paraId="7EEC106E" w14:textId="45A4CB89" w:rsidR="0079187B" w:rsidRPr="0079187B" w:rsidRDefault="0079187B" w:rsidP="0079187B">
      <w:pPr>
        <w:pStyle w:val="MultipleChoice"/>
      </w:pPr>
      <w:r w:rsidRPr="0079187B">
        <w:t>Releasing software quickly even though known security vulnerabilities still exist</w:t>
      </w:r>
    </w:p>
    <w:p w14:paraId="781E0FB9" w14:textId="77777777" w:rsidR="00303A04" w:rsidRDefault="00303A04" w:rsidP="00C3175C">
      <w:pPr>
        <w:pStyle w:val="ExamTip"/>
        <w:spacing w:line="360" w:lineRule="auto"/>
        <w:rPr>
          <w:rFonts w:cstheme="minorHAnsi"/>
        </w:rPr>
      </w:pPr>
    </w:p>
    <w:p w14:paraId="5690C7D6" w14:textId="667A2D05" w:rsidR="007C57DE" w:rsidRPr="00BE5788" w:rsidRDefault="007C57DE" w:rsidP="00C3175C">
      <w:pPr>
        <w:pStyle w:val="ExamTip"/>
        <w:spacing w:line="360" w:lineRule="auto"/>
        <w:rPr>
          <w:rFonts w:cstheme="minorHAnsi"/>
        </w:rPr>
      </w:pPr>
      <w:r w:rsidRPr="00BE5788">
        <w:rPr>
          <w:rFonts w:cstheme="minorHAnsi"/>
        </w:rPr>
        <w:t>Choose one answer only</w:t>
      </w:r>
    </w:p>
    <w:bookmarkEnd w:id="1"/>
    <w:p w14:paraId="54741FA5" w14:textId="2D502F96" w:rsidR="007C57DE" w:rsidRDefault="007C57DE" w:rsidP="00C3175C">
      <w:pPr>
        <w:suppressAutoHyphens w:val="0"/>
        <w:spacing w:before="0" w:after="160"/>
        <w:rPr>
          <w:sz w:val="24"/>
        </w:rPr>
      </w:pPr>
      <w:r>
        <w:rPr>
          <w:sz w:val="24"/>
        </w:rPr>
        <w:br w:type="page"/>
      </w:r>
    </w:p>
    <w:p w14:paraId="05EEEBFD" w14:textId="77777777" w:rsidR="00065C24" w:rsidRPr="00890157" w:rsidRDefault="00065C24" w:rsidP="00C3175C">
      <w:pPr>
        <w:rPr>
          <w:b/>
          <w:sz w:val="24"/>
        </w:rPr>
      </w:pPr>
      <w:r w:rsidRPr="00E254A7">
        <w:rPr>
          <w:b/>
          <w:sz w:val="24"/>
        </w:rPr>
        <w:lastRenderedPageBreak/>
        <w:t>Question 4</w:t>
      </w:r>
    </w:p>
    <w:p w14:paraId="28B8CB73" w14:textId="3C29F085" w:rsidR="00E254A7" w:rsidRPr="0079187B" w:rsidRDefault="0079187B" w:rsidP="0079187B">
      <w:pPr>
        <w:rPr>
          <w:rFonts w:eastAsia="Aptos" w:cstheme="minorHAnsi"/>
          <w:sz w:val="24"/>
        </w:rPr>
      </w:pPr>
      <w:r w:rsidRPr="0079187B">
        <w:rPr>
          <w:rFonts w:eastAsia="Aptos" w:cstheme="minorHAnsi"/>
          <w:sz w:val="24"/>
        </w:rPr>
        <w:t>Which of the following statements are correct about decision trees? (1 mark)</w:t>
      </w:r>
    </w:p>
    <w:p w14:paraId="7BF7F1E0" w14:textId="3BA59346" w:rsidR="0079187B" w:rsidRPr="0079187B" w:rsidRDefault="0079187B" w:rsidP="0079187B">
      <w:pPr>
        <w:pStyle w:val="MultipleChoice"/>
      </w:pPr>
      <w:r w:rsidRPr="0079187B">
        <w:t>Is an unsupervised learning model</w:t>
      </w:r>
    </w:p>
    <w:p w14:paraId="18186F7A" w14:textId="298768CA" w:rsidR="0079187B" w:rsidRPr="0079187B" w:rsidRDefault="0079187B" w:rsidP="0079187B">
      <w:pPr>
        <w:pStyle w:val="MultipleChoice"/>
      </w:pPr>
      <w:r w:rsidRPr="0079187B">
        <w:t>Is a supervised learning model</w:t>
      </w:r>
    </w:p>
    <w:p w14:paraId="54B9BAD1" w14:textId="0BB74447" w:rsidR="0079187B" w:rsidRPr="0079187B" w:rsidRDefault="0079187B" w:rsidP="0079187B">
      <w:pPr>
        <w:pStyle w:val="MultipleChoice"/>
      </w:pPr>
      <w:r w:rsidRPr="0079187B">
        <w:t>It is a parametric learning model</w:t>
      </w:r>
    </w:p>
    <w:p w14:paraId="71E263B3" w14:textId="27EFCC95" w:rsidR="0079187B" w:rsidRPr="0079187B" w:rsidRDefault="0079187B" w:rsidP="0079187B">
      <w:pPr>
        <w:pStyle w:val="MultipleChoice"/>
      </w:pPr>
      <w:r w:rsidRPr="0079187B">
        <w:t>Works with only categorical inputs</w:t>
      </w:r>
    </w:p>
    <w:p w14:paraId="7C1C7171" w14:textId="77777777" w:rsidR="00303A04" w:rsidRDefault="00303A04" w:rsidP="00E254A7">
      <w:pPr>
        <w:pStyle w:val="ExamTip"/>
        <w:spacing w:line="360" w:lineRule="auto"/>
        <w:ind w:firstLine="0"/>
      </w:pPr>
    </w:p>
    <w:p w14:paraId="04C5ACF0" w14:textId="694E4E3D" w:rsidR="0079187B" w:rsidRDefault="0079187B" w:rsidP="00E254A7">
      <w:pPr>
        <w:pStyle w:val="ExamTip"/>
        <w:spacing w:line="360" w:lineRule="auto"/>
        <w:ind w:firstLine="0"/>
      </w:pPr>
      <w:r w:rsidRPr="0079187B">
        <w:t>Choose one answer only</w:t>
      </w:r>
    </w:p>
    <w:p w14:paraId="7471EC9A" w14:textId="77777777" w:rsidR="00303A04" w:rsidRDefault="00303A04" w:rsidP="0079187B">
      <w:pPr>
        <w:suppressAutoHyphens w:val="0"/>
        <w:spacing w:before="0" w:after="160"/>
        <w:rPr>
          <w:b/>
          <w:sz w:val="24"/>
        </w:rPr>
      </w:pPr>
    </w:p>
    <w:p w14:paraId="7123AD0C" w14:textId="3084DF29" w:rsidR="00065C24" w:rsidRPr="00890157" w:rsidRDefault="00065C24" w:rsidP="0079187B">
      <w:pPr>
        <w:suppressAutoHyphens w:val="0"/>
        <w:spacing w:before="0" w:after="160"/>
        <w:rPr>
          <w:b/>
          <w:bCs/>
          <w:sz w:val="24"/>
        </w:rPr>
      </w:pPr>
      <w:r w:rsidRPr="00890157">
        <w:rPr>
          <w:b/>
          <w:sz w:val="24"/>
        </w:rPr>
        <w:t>Question 5</w:t>
      </w:r>
      <w:r w:rsidRPr="00890157">
        <w:rPr>
          <w:b/>
          <w:bCs/>
          <w:sz w:val="24"/>
        </w:rPr>
        <w:t xml:space="preserve"> </w:t>
      </w:r>
    </w:p>
    <w:p w14:paraId="732AF312" w14:textId="40B2DC76" w:rsidR="007C57DE" w:rsidRPr="007C57DE" w:rsidRDefault="0079187B" w:rsidP="00C3175C">
      <w:pPr>
        <w:rPr>
          <w:rFonts w:eastAsia="Aptos" w:cstheme="minorHAnsi"/>
          <w:sz w:val="24"/>
        </w:rPr>
      </w:pPr>
      <w:r w:rsidRPr="0079187B">
        <w:rPr>
          <w:rFonts w:eastAsia="Aptos" w:cstheme="minorHAnsi"/>
          <w:sz w:val="24"/>
        </w:rPr>
        <w:t>Which testing method focuses on checking extreme input values?</w:t>
      </w:r>
      <w:r>
        <w:rPr>
          <w:rFonts w:eastAsia="Aptos" w:cstheme="minorHAnsi"/>
          <w:sz w:val="24"/>
        </w:rPr>
        <w:t xml:space="preserve"> </w:t>
      </w:r>
      <w:r w:rsidR="007C57DE" w:rsidRPr="007C57DE">
        <w:rPr>
          <w:rFonts w:eastAsia="Aptos" w:cstheme="minorHAnsi"/>
          <w:sz w:val="24"/>
        </w:rPr>
        <w:t>(1 mark)</w:t>
      </w:r>
    </w:p>
    <w:p w14:paraId="4206785B" w14:textId="7680B341" w:rsidR="0079187B" w:rsidRPr="0079187B" w:rsidRDefault="0079187B" w:rsidP="0079187B">
      <w:pPr>
        <w:pStyle w:val="MultipleChoice"/>
      </w:pPr>
      <w:r w:rsidRPr="0079187B">
        <w:t>Input Testing</w:t>
      </w:r>
    </w:p>
    <w:p w14:paraId="07755225" w14:textId="3332FF5D" w:rsidR="0079187B" w:rsidRPr="0079187B" w:rsidRDefault="0079187B" w:rsidP="0079187B">
      <w:pPr>
        <w:pStyle w:val="MultipleChoice"/>
      </w:pPr>
      <w:r w:rsidRPr="0079187B">
        <w:t xml:space="preserve">Boundary </w:t>
      </w:r>
      <w:r w:rsidR="00634224">
        <w:t xml:space="preserve">Value </w:t>
      </w:r>
      <w:r w:rsidRPr="0079187B">
        <w:t>Testing</w:t>
      </w:r>
    </w:p>
    <w:p w14:paraId="4D136C63" w14:textId="3021C8B4" w:rsidR="0079187B" w:rsidRPr="0079187B" w:rsidRDefault="0079187B" w:rsidP="0079187B">
      <w:pPr>
        <w:pStyle w:val="MultipleChoice"/>
      </w:pPr>
      <w:r w:rsidRPr="0079187B">
        <w:t>Integration Testing</w:t>
      </w:r>
    </w:p>
    <w:p w14:paraId="7FE2477C" w14:textId="5189A095" w:rsidR="0079187B" w:rsidRPr="0079187B" w:rsidRDefault="0079187B" w:rsidP="0079187B">
      <w:pPr>
        <w:pStyle w:val="MultipleChoice"/>
      </w:pPr>
      <w:r w:rsidRPr="0079187B">
        <w:t>System Testing</w:t>
      </w:r>
    </w:p>
    <w:p w14:paraId="282F0FFB" w14:textId="77777777" w:rsidR="00303A04" w:rsidRDefault="00303A04" w:rsidP="00C3175C">
      <w:pPr>
        <w:suppressAutoHyphens w:val="0"/>
        <w:spacing w:before="0" w:after="160"/>
        <w:rPr>
          <w:rFonts w:asciiTheme="minorHAnsi" w:eastAsiaTheme="minorEastAsia" w:hAnsiTheme="minorHAnsi" w:cstheme="minorBidi"/>
          <w:b/>
          <w:bCs/>
          <w:i/>
          <w:sz w:val="20"/>
          <w:lang w:val="en-GB" w:eastAsia="ja-JP"/>
        </w:rPr>
      </w:pPr>
    </w:p>
    <w:p w14:paraId="1BDBE370" w14:textId="6A3902D8" w:rsidR="00C3175C" w:rsidRDefault="0079187B" w:rsidP="00C3175C">
      <w:pPr>
        <w:suppressAutoHyphens w:val="0"/>
        <w:spacing w:before="0" w:after="160"/>
        <w:rPr>
          <w:b/>
          <w:sz w:val="24"/>
        </w:rPr>
      </w:pPr>
      <w:r w:rsidRPr="0079187B">
        <w:rPr>
          <w:rFonts w:asciiTheme="minorHAnsi" w:eastAsiaTheme="minorEastAsia" w:hAnsiTheme="minorHAnsi" w:cstheme="minorBidi"/>
          <w:b/>
          <w:bCs/>
          <w:i/>
          <w:sz w:val="20"/>
          <w:lang w:val="en-GB" w:eastAsia="ja-JP"/>
        </w:rPr>
        <w:t>Choose one answer only</w:t>
      </w:r>
    </w:p>
    <w:p w14:paraId="5D10DEB9" w14:textId="098DB16A" w:rsidR="00065C24" w:rsidRDefault="00065C24" w:rsidP="00C3175C">
      <w:pPr>
        <w:suppressAutoHyphens w:val="0"/>
        <w:spacing w:before="0" w:after="160"/>
        <w:rPr>
          <w:b/>
          <w:sz w:val="24"/>
        </w:rPr>
      </w:pPr>
      <w:r w:rsidRPr="00EE489E">
        <w:rPr>
          <w:b/>
          <w:sz w:val="24"/>
        </w:rPr>
        <w:t>Question 6</w:t>
      </w:r>
    </w:p>
    <w:p w14:paraId="6CF56698" w14:textId="53D7CBE2" w:rsidR="0079187B" w:rsidRPr="0079187B" w:rsidRDefault="0079187B" w:rsidP="0079187B">
      <w:pPr>
        <w:suppressAutoHyphens w:val="0"/>
        <w:spacing w:before="0" w:after="160"/>
        <w:rPr>
          <w:bCs/>
          <w:sz w:val="24"/>
        </w:rPr>
      </w:pPr>
      <w:r w:rsidRPr="0079187B">
        <w:rPr>
          <w:bCs/>
          <w:sz w:val="24"/>
        </w:rPr>
        <w:t>Which of the following best demonstrates effective communication in a</w:t>
      </w:r>
      <w:r w:rsidR="007A63EF">
        <w:rPr>
          <w:bCs/>
          <w:sz w:val="24"/>
        </w:rPr>
        <w:t>n agile</w:t>
      </w:r>
      <w:r w:rsidRPr="0079187B">
        <w:rPr>
          <w:bCs/>
          <w:sz w:val="24"/>
        </w:rPr>
        <w:t xml:space="preserve"> software development project?</w:t>
      </w:r>
      <w:r w:rsidRPr="0079187B">
        <w:rPr>
          <w:rFonts w:eastAsia="Aptos" w:cstheme="minorHAnsi"/>
          <w:sz w:val="24"/>
        </w:rPr>
        <w:t xml:space="preserve"> </w:t>
      </w:r>
      <w:r w:rsidRPr="0079187B">
        <w:rPr>
          <w:bCs/>
          <w:sz w:val="24"/>
        </w:rPr>
        <w:t>(1 mark)</w:t>
      </w:r>
    </w:p>
    <w:p w14:paraId="1D6DBF9F" w14:textId="77777777" w:rsidR="0079187B" w:rsidRPr="0079187B" w:rsidRDefault="0079187B" w:rsidP="0079187B">
      <w:pPr>
        <w:pStyle w:val="MultipleChoice"/>
      </w:pPr>
      <w:r w:rsidRPr="0079187B">
        <w:t>The development team provides regular updates but limits client involvement to avoid delays</w:t>
      </w:r>
    </w:p>
    <w:p w14:paraId="52892F7E" w14:textId="7EBE806B" w:rsidR="0079187B" w:rsidRPr="0079187B" w:rsidRDefault="0079187B" w:rsidP="0079187B">
      <w:pPr>
        <w:pStyle w:val="MultipleChoice"/>
      </w:pPr>
      <w:r w:rsidRPr="0079187B">
        <w:t>The client is actively involved in discussions, provides ongoing feedback, and requirements are clarified and negotiated throughout the project</w:t>
      </w:r>
    </w:p>
    <w:p w14:paraId="3129A5EC" w14:textId="6B6656AF" w:rsidR="0079187B" w:rsidRPr="0079187B" w:rsidRDefault="0079187B" w:rsidP="0079187B">
      <w:pPr>
        <w:pStyle w:val="MultipleChoice"/>
      </w:pPr>
      <w:r w:rsidRPr="0079187B">
        <w:t>User feedback is collected early but not revisited during development to maintain project scope</w:t>
      </w:r>
    </w:p>
    <w:p w14:paraId="238B9CC6" w14:textId="552265C4" w:rsidR="0079187B" w:rsidRDefault="0079187B" w:rsidP="0079187B">
      <w:pPr>
        <w:pStyle w:val="MultipleChoice"/>
      </w:pPr>
      <w:r w:rsidRPr="0079187B">
        <w:t>The development team delivers a complete product at the end, assuming initial requirements were sufficient</w:t>
      </w:r>
    </w:p>
    <w:p w14:paraId="6C531050" w14:textId="77777777" w:rsidR="00303A04" w:rsidRDefault="00303A04" w:rsidP="0079187B">
      <w:pPr>
        <w:suppressAutoHyphens w:val="0"/>
        <w:spacing w:before="0" w:after="160"/>
        <w:rPr>
          <w:rFonts w:asciiTheme="minorHAnsi" w:eastAsiaTheme="minorEastAsia" w:hAnsiTheme="minorHAnsi" w:cstheme="minorBidi"/>
          <w:b/>
          <w:bCs/>
          <w:i/>
          <w:sz w:val="20"/>
          <w:lang w:val="en-GB" w:eastAsia="ja-JP"/>
        </w:rPr>
      </w:pPr>
    </w:p>
    <w:p w14:paraId="36C339D9" w14:textId="518EBF70" w:rsidR="0079187B" w:rsidRPr="0079187B" w:rsidRDefault="0079187B" w:rsidP="0079187B">
      <w:pPr>
        <w:suppressAutoHyphens w:val="0"/>
        <w:spacing w:before="0" w:after="160"/>
        <w:rPr>
          <w:rFonts w:asciiTheme="minorHAnsi" w:eastAsiaTheme="minorEastAsia" w:hAnsiTheme="minorHAnsi" w:cstheme="minorBidi"/>
          <w:b/>
          <w:bCs/>
          <w:i/>
          <w:sz w:val="20"/>
          <w:lang w:val="en-GB" w:eastAsia="ja-JP"/>
        </w:rPr>
      </w:pPr>
      <w:r w:rsidRPr="0079187B">
        <w:rPr>
          <w:rFonts w:asciiTheme="minorHAnsi" w:eastAsiaTheme="minorEastAsia" w:hAnsiTheme="minorHAnsi" w:cstheme="minorBidi"/>
          <w:b/>
          <w:bCs/>
          <w:i/>
          <w:sz w:val="20"/>
          <w:lang w:val="en-GB" w:eastAsia="ja-JP"/>
        </w:rPr>
        <w:t>Choose one answer only</w:t>
      </w:r>
    </w:p>
    <w:p w14:paraId="5350F972" w14:textId="4E604BA5" w:rsidR="0079187B" w:rsidRDefault="0079187B">
      <w:pPr>
        <w:suppressAutoHyphens w:val="0"/>
        <w:spacing w:before="0" w:after="160" w:line="259" w:lineRule="auto"/>
        <w:rPr>
          <w:b/>
          <w:bCs/>
          <w:sz w:val="24"/>
        </w:rPr>
      </w:pPr>
      <w:r>
        <w:rPr>
          <w:b/>
          <w:bCs/>
          <w:sz w:val="24"/>
        </w:rPr>
        <w:br w:type="page"/>
      </w:r>
    </w:p>
    <w:p w14:paraId="5F42DEB1" w14:textId="77777777" w:rsidR="0079187B" w:rsidRDefault="0079187B" w:rsidP="0079187B">
      <w:pPr>
        <w:suppressAutoHyphens w:val="0"/>
        <w:spacing w:before="0" w:after="160"/>
        <w:rPr>
          <w:b/>
          <w:bCs/>
          <w:sz w:val="24"/>
        </w:rPr>
      </w:pPr>
    </w:p>
    <w:p w14:paraId="167E0870" w14:textId="3BEB776A" w:rsidR="00065C24" w:rsidRDefault="00065C24" w:rsidP="0079187B">
      <w:pPr>
        <w:suppressAutoHyphens w:val="0"/>
        <w:spacing w:before="0" w:after="160"/>
        <w:rPr>
          <w:b/>
          <w:bCs/>
          <w:sz w:val="24"/>
        </w:rPr>
      </w:pPr>
      <w:r w:rsidRPr="00890157">
        <w:rPr>
          <w:b/>
          <w:bCs/>
          <w:sz w:val="24"/>
        </w:rPr>
        <w:t xml:space="preserve">Question </w:t>
      </w:r>
      <w:r>
        <w:rPr>
          <w:b/>
          <w:bCs/>
          <w:sz w:val="24"/>
        </w:rPr>
        <w:t>7</w:t>
      </w:r>
    </w:p>
    <w:p w14:paraId="72FEFE0B" w14:textId="77777777" w:rsidR="0079187B" w:rsidRPr="0079187B" w:rsidRDefault="0079187B" w:rsidP="0079187B">
      <w:pPr>
        <w:suppressAutoHyphens w:val="0"/>
        <w:spacing w:before="0" w:after="160"/>
        <w:rPr>
          <w:sz w:val="24"/>
        </w:rPr>
      </w:pPr>
      <w:r w:rsidRPr="0079187B">
        <w:rPr>
          <w:sz w:val="24"/>
          <w:lang w:val="en-GB"/>
        </w:rPr>
        <w:t>Consider the following CSS and HTML code:</w:t>
      </w:r>
    </w:p>
    <w:p w14:paraId="3B64DBB7" w14:textId="6B3E4B26" w:rsidR="0079187B" w:rsidRPr="0079187B" w:rsidRDefault="0079187B" w:rsidP="0079187B">
      <w:pPr>
        <w:suppressAutoHyphens w:val="0"/>
        <w:spacing w:before="0" w:after="160"/>
        <w:rPr>
          <w:sz w:val="24"/>
        </w:rPr>
      </w:pPr>
      <w:r w:rsidRPr="0079187B">
        <w:rPr>
          <w:sz w:val="24"/>
          <w:lang w:val="en-GB"/>
        </w:rPr>
        <w:t>&lt;!DOCTYPE html&gt;</w:t>
      </w:r>
      <w:r w:rsidRPr="0079187B">
        <w:rPr>
          <w:sz w:val="24"/>
          <w:lang w:val="en-GB"/>
        </w:rPr>
        <w:br/>
        <w:t>&lt;html&gt;</w:t>
      </w:r>
      <w:r w:rsidRPr="0079187B">
        <w:rPr>
          <w:sz w:val="24"/>
          <w:lang w:val="en-GB"/>
        </w:rPr>
        <w:br/>
        <w:t xml:space="preserve">    &lt;head&gt;</w:t>
      </w:r>
      <w:r w:rsidRPr="0079187B">
        <w:rPr>
          <w:sz w:val="24"/>
          <w:lang w:val="en-GB"/>
        </w:rPr>
        <w:br/>
        <w:t xml:space="preserve">        &lt;style&gt;</w:t>
      </w:r>
      <w:r w:rsidRPr="0079187B">
        <w:rPr>
          <w:sz w:val="24"/>
          <w:lang w:val="en-GB"/>
        </w:rPr>
        <w:br/>
        <w:t xml:space="preserve">            p {</w:t>
      </w:r>
      <w:r w:rsidRPr="0079187B">
        <w:rPr>
          <w:sz w:val="24"/>
          <w:lang w:val="en-GB"/>
        </w:rPr>
        <w:br/>
        <w:t xml:space="preserve">             </w:t>
      </w:r>
      <w:r w:rsidR="00303A04">
        <w:rPr>
          <w:sz w:val="24"/>
          <w:lang w:val="en-GB"/>
        </w:rPr>
        <w:t xml:space="preserve">   </w:t>
      </w:r>
      <w:r w:rsidRPr="0079187B">
        <w:rPr>
          <w:sz w:val="24"/>
          <w:lang w:val="en-GB"/>
        </w:rPr>
        <w:t>color: blue;</w:t>
      </w:r>
      <w:r w:rsidRPr="0079187B">
        <w:rPr>
          <w:sz w:val="24"/>
          <w:lang w:val="en-GB"/>
        </w:rPr>
        <w:br/>
        <w:t xml:space="preserve">            }</w:t>
      </w:r>
      <w:r w:rsidRPr="0079187B">
        <w:rPr>
          <w:sz w:val="24"/>
          <w:lang w:val="en-GB"/>
        </w:rPr>
        <w:br/>
        <w:t xml:space="preserve">            .highlight {</w:t>
      </w:r>
      <w:r w:rsidRPr="0079187B">
        <w:rPr>
          <w:sz w:val="24"/>
          <w:lang w:val="en-GB"/>
        </w:rPr>
        <w:br/>
        <w:t xml:space="preserve">             </w:t>
      </w:r>
      <w:r w:rsidR="00303A04">
        <w:rPr>
          <w:sz w:val="24"/>
          <w:lang w:val="en-GB"/>
        </w:rPr>
        <w:t xml:space="preserve">   </w:t>
      </w:r>
      <w:r w:rsidRPr="0079187B">
        <w:rPr>
          <w:sz w:val="24"/>
          <w:lang w:val="en-GB"/>
        </w:rPr>
        <w:t>color: red;</w:t>
      </w:r>
      <w:r w:rsidRPr="0079187B">
        <w:rPr>
          <w:sz w:val="24"/>
          <w:lang w:val="en-GB"/>
        </w:rPr>
        <w:br/>
        <w:t xml:space="preserve">            }</w:t>
      </w:r>
      <w:r w:rsidRPr="0079187B">
        <w:rPr>
          <w:sz w:val="24"/>
          <w:lang w:val="en-GB"/>
        </w:rPr>
        <w:br/>
        <w:t xml:space="preserve">            #main {</w:t>
      </w:r>
      <w:r w:rsidRPr="0079187B">
        <w:rPr>
          <w:sz w:val="24"/>
          <w:lang w:val="en-GB"/>
        </w:rPr>
        <w:br/>
        <w:t xml:space="preserve">             </w:t>
      </w:r>
      <w:r w:rsidR="00303A04">
        <w:rPr>
          <w:sz w:val="24"/>
          <w:lang w:val="en-GB"/>
        </w:rPr>
        <w:t xml:space="preserve">   </w:t>
      </w:r>
      <w:r w:rsidRPr="0079187B">
        <w:rPr>
          <w:sz w:val="24"/>
          <w:lang w:val="en-GB"/>
        </w:rPr>
        <w:t>color: green;</w:t>
      </w:r>
      <w:r w:rsidRPr="0079187B">
        <w:rPr>
          <w:sz w:val="24"/>
          <w:lang w:val="en-GB"/>
        </w:rPr>
        <w:br/>
        <w:t xml:space="preserve">            }</w:t>
      </w:r>
      <w:r w:rsidRPr="0079187B">
        <w:rPr>
          <w:sz w:val="24"/>
          <w:lang w:val="en-GB"/>
        </w:rPr>
        <w:br/>
        <w:t xml:space="preserve">        &lt;/style&gt;</w:t>
      </w:r>
      <w:r w:rsidRPr="0079187B">
        <w:rPr>
          <w:sz w:val="24"/>
          <w:lang w:val="en-GB"/>
        </w:rPr>
        <w:br/>
        <w:t xml:space="preserve">    &lt;/head&gt;</w:t>
      </w:r>
      <w:r w:rsidRPr="0079187B">
        <w:rPr>
          <w:sz w:val="24"/>
          <w:lang w:val="en-GB"/>
        </w:rPr>
        <w:br/>
        <w:t xml:space="preserve">    &lt;body&gt;</w:t>
      </w:r>
      <w:r w:rsidRPr="0079187B">
        <w:rPr>
          <w:sz w:val="24"/>
          <w:lang w:val="en-GB"/>
        </w:rPr>
        <w:br/>
        <w:t xml:space="preserve">  </w:t>
      </w:r>
      <w:r w:rsidR="00303A04">
        <w:rPr>
          <w:sz w:val="24"/>
          <w:lang w:val="en-GB"/>
        </w:rPr>
        <w:t xml:space="preserve"> </w:t>
      </w:r>
      <w:r w:rsidRPr="0079187B">
        <w:rPr>
          <w:sz w:val="24"/>
          <w:lang w:val="en-GB"/>
        </w:rPr>
        <w:t xml:space="preserve">      &lt;p id="main" class="highlight"&gt;Hello World!&lt;/p&gt;</w:t>
      </w:r>
      <w:r w:rsidRPr="0079187B">
        <w:rPr>
          <w:sz w:val="24"/>
          <w:lang w:val="en-GB"/>
        </w:rPr>
        <w:br/>
        <w:t xml:space="preserve">    &lt;/body&gt;</w:t>
      </w:r>
      <w:r w:rsidRPr="0079187B">
        <w:rPr>
          <w:sz w:val="24"/>
          <w:lang w:val="en-GB"/>
        </w:rPr>
        <w:br/>
        <w:t>&lt;/html&gt;</w:t>
      </w:r>
    </w:p>
    <w:p w14:paraId="68C0A137" w14:textId="68B0CEFB" w:rsidR="0079187B" w:rsidRPr="0079187B" w:rsidRDefault="0079187B" w:rsidP="0079187B">
      <w:pPr>
        <w:suppressAutoHyphens w:val="0"/>
        <w:spacing w:before="0" w:after="160"/>
        <w:rPr>
          <w:sz w:val="24"/>
        </w:rPr>
      </w:pPr>
      <w:r w:rsidRPr="0079187B">
        <w:rPr>
          <w:sz w:val="24"/>
        </w:rPr>
        <w:t>What will be the colour of the text "Hello World!" when displayed in a browser?</w:t>
      </w:r>
      <w:r w:rsidRPr="0079187B">
        <w:rPr>
          <w:bCs/>
          <w:sz w:val="24"/>
        </w:rPr>
        <w:t xml:space="preserve"> (1 mark)</w:t>
      </w:r>
    </w:p>
    <w:p w14:paraId="30B4546D" w14:textId="1F98F825" w:rsidR="0079187B" w:rsidRPr="0079187B" w:rsidRDefault="0079187B" w:rsidP="0079187B">
      <w:pPr>
        <w:pStyle w:val="MultipleChoice"/>
      </w:pPr>
      <w:r w:rsidRPr="0079187B">
        <w:t>Blue</w:t>
      </w:r>
    </w:p>
    <w:p w14:paraId="511891BA" w14:textId="6DF4D2FF" w:rsidR="0079187B" w:rsidRPr="0079187B" w:rsidRDefault="0079187B" w:rsidP="0079187B">
      <w:pPr>
        <w:pStyle w:val="MultipleChoice"/>
      </w:pPr>
      <w:r w:rsidRPr="0079187B">
        <w:t>Red</w:t>
      </w:r>
    </w:p>
    <w:p w14:paraId="03A610F5" w14:textId="5540159E" w:rsidR="0079187B" w:rsidRPr="0079187B" w:rsidRDefault="0079187B" w:rsidP="0079187B">
      <w:pPr>
        <w:pStyle w:val="MultipleChoice"/>
      </w:pPr>
      <w:r w:rsidRPr="0079187B">
        <w:t>Green</w:t>
      </w:r>
    </w:p>
    <w:p w14:paraId="38CD94AF" w14:textId="4F898310" w:rsidR="0079187B" w:rsidRDefault="0079187B" w:rsidP="0079187B">
      <w:pPr>
        <w:pStyle w:val="MultipleChoice"/>
      </w:pPr>
      <w:r w:rsidRPr="0079187B">
        <w:t>Black</w:t>
      </w:r>
    </w:p>
    <w:p w14:paraId="5A4A10FA" w14:textId="77777777" w:rsidR="00303A04" w:rsidRDefault="00303A04" w:rsidP="0079187B">
      <w:pPr>
        <w:suppressAutoHyphens w:val="0"/>
        <w:spacing w:before="0" w:after="160"/>
        <w:rPr>
          <w:rFonts w:asciiTheme="minorHAnsi" w:eastAsiaTheme="minorEastAsia" w:hAnsiTheme="minorHAnsi" w:cstheme="minorBidi"/>
          <w:b/>
          <w:bCs/>
          <w:i/>
          <w:sz w:val="20"/>
          <w:lang w:val="en-GB" w:eastAsia="ja-JP"/>
        </w:rPr>
      </w:pPr>
    </w:p>
    <w:p w14:paraId="6CE98950" w14:textId="4FD5DB47" w:rsidR="0079187B" w:rsidRPr="0079187B" w:rsidRDefault="0079187B" w:rsidP="0079187B">
      <w:pPr>
        <w:suppressAutoHyphens w:val="0"/>
        <w:spacing w:before="0" w:after="160"/>
      </w:pPr>
      <w:r w:rsidRPr="0079187B">
        <w:rPr>
          <w:rFonts w:asciiTheme="minorHAnsi" w:eastAsiaTheme="minorEastAsia" w:hAnsiTheme="minorHAnsi" w:cstheme="minorBidi"/>
          <w:b/>
          <w:bCs/>
          <w:i/>
          <w:sz w:val="20"/>
          <w:lang w:val="en-GB" w:eastAsia="ja-JP"/>
        </w:rPr>
        <w:t>Choose one answer only</w:t>
      </w:r>
    </w:p>
    <w:p w14:paraId="4162231B" w14:textId="77777777" w:rsidR="0079187B" w:rsidRPr="0079187B" w:rsidRDefault="0079187B" w:rsidP="0079187B">
      <w:pPr>
        <w:pStyle w:val="MultipleChoice"/>
        <w:numPr>
          <w:ilvl w:val="0"/>
          <w:numId w:val="0"/>
        </w:numPr>
        <w:ind w:left="1287"/>
      </w:pPr>
    </w:p>
    <w:p w14:paraId="1FDD7886" w14:textId="6975CD22" w:rsidR="0079187B" w:rsidRDefault="0079187B">
      <w:pPr>
        <w:suppressAutoHyphens w:val="0"/>
        <w:spacing w:before="0" w:after="160" w:line="259" w:lineRule="auto"/>
        <w:rPr>
          <w:b/>
          <w:bCs/>
          <w:sz w:val="24"/>
        </w:rPr>
      </w:pPr>
      <w:r>
        <w:rPr>
          <w:b/>
          <w:bCs/>
          <w:sz w:val="24"/>
        </w:rPr>
        <w:br w:type="page"/>
      </w:r>
    </w:p>
    <w:p w14:paraId="0B1DB72F" w14:textId="656B0B87" w:rsidR="00065C24" w:rsidRDefault="00065C24" w:rsidP="00C3175C">
      <w:pPr>
        <w:rPr>
          <w:rFonts w:cstheme="minorHAnsi"/>
          <w:b/>
          <w:bCs/>
          <w:sz w:val="24"/>
        </w:rPr>
      </w:pPr>
      <w:r w:rsidRPr="002A5D6C">
        <w:rPr>
          <w:rFonts w:cstheme="minorHAnsi"/>
          <w:b/>
          <w:bCs/>
          <w:sz w:val="24"/>
        </w:rPr>
        <w:lastRenderedPageBreak/>
        <w:t xml:space="preserve">Question </w:t>
      </w:r>
      <w:r>
        <w:rPr>
          <w:rFonts w:cstheme="minorHAnsi"/>
          <w:b/>
          <w:bCs/>
          <w:sz w:val="24"/>
        </w:rPr>
        <w:t>8</w:t>
      </w:r>
    </w:p>
    <w:p w14:paraId="684E7EAA" w14:textId="6B8C5BF4" w:rsidR="0079187B" w:rsidRDefault="0079187B" w:rsidP="00C3175C">
      <w:pPr>
        <w:rPr>
          <w:rFonts w:cstheme="minorHAnsi"/>
          <w:sz w:val="24"/>
        </w:rPr>
      </w:pPr>
      <w:r w:rsidRPr="0079187B">
        <w:rPr>
          <w:rFonts w:cstheme="minorHAnsi"/>
          <w:sz w:val="24"/>
        </w:rPr>
        <w:t>Which of the following best describes a functional requirement?</w:t>
      </w:r>
      <w:r w:rsidRPr="0079187B">
        <w:rPr>
          <w:bCs/>
          <w:sz w:val="24"/>
        </w:rPr>
        <w:t xml:space="preserve"> (1 mark)</w:t>
      </w:r>
    </w:p>
    <w:p w14:paraId="59413FC5" w14:textId="3738615A" w:rsidR="0079187B" w:rsidRDefault="0079187B" w:rsidP="0079187B">
      <w:pPr>
        <w:pStyle w:val="MultipleChoice"/>
      </w:pPr>
      <w:r w:rsidRPr="0079187B">
        <w:t>The speed at which a system processes data</w:t>
      </w:r>
    </w:p>
    <w:p w14:paraId="46D223DA" w14:textId="77777777" w:rsidR="0079187B" w:rsidRDefault="0079187B" w:rsidP="0079187B">
      <w:pPr>
        <w:pStyle w:val="MultipleChoice"/>
      </w:pPr>
      <w:r w:rsidRPr="0079187B">
        <w:t>A specific task the system must perform</w:t>
      </w:r>
    </w:p>
    <w:p w14:paraId="2382BF0E" w14:textId="06B62A0E" w:rsidR="0079187B" w:rsidRPr="0079187B" w:rsidRDefault="0079187B" w:rsidP="0079187B">
      <w:pPr>
        <w:pStyle w:val="MultipleChoice"/>
      </w:pPr>
      <w:r w:rsidRPr="0079187B">
        <w:t>The cost of developing the system</w:t>
      </w:r>
    </w:p>
    <w:p w14:paraId="0F43ED25" w14:textId="58CAE87B" w:rsidR="0079187B" w:rsidRPr="0079187B" w:rsidRDefault="0079187B" w:rsidP="0079187B">
      <w:pPr>
        <w:pStyle w:val="MultipleChoice"/>
      </w:pPr>
      <w:r w:rsidRPr="0079187B">
        <w:t>The hardware used to run the system</w:t>
      </w:r>
    </w:p>
    <w:p w14:paraId="5F6C416B" w14:textId="77777777" w:rsidR="006512FD" w:rsidRDefault="006512FD" w:rsidP="0079187B">
      <w:pPr>
        <w:suppressAutoHyphens w:val="0"/>
        <w:spacing w:before="0" w:after="160"/>
        <w:rPr>
          <w:rFonts w:asciiTheme="minorHAnsi" w:eastAsiaTheme="minorEastAsia" w:hAnsiTheme="minorHAnsi" w:cstheme="minorBidi"/>
          <w:b/>
          <w:bCs/>
          <w:i/>
          <w:sz w:val="20"/>
          <w:lang w:val="en-GB" w:eastAsia="ja-JP"/>
        </w:rPr>
      </w:pPr>
    </w:p>
    <w:p w14:paraId="67E610D7" w14:textId="4AA60DCD" w:rsidR="0079187B" w:rsidRPr="0079187B" w:rsidRDefault="0079187B" w:rsidP="0079187B">
      <w:pPr>
        <w:suppressAutoHyphens w:val="0"/>
        <w:spacing w:before="0" w:after="160"/>
        <w:rPr>
          <w:rFonts w:asciiTheme="minorHAnsi" w:eastAsiaTheme="minorEastAsia" w:hAnsiTheme="minorHAnsi" w:cstheme="minorBidi"/>
          <w:b/>
          <w:bCs/>
          <w:i/>
          <w:sz w:val="20"/>
          <w:lang w:val="en-GB" w:eastAsia="ja-JP"/>
        </w:rPr>
      </w:pPr>
      <w:r w:rsidRPr="0079187B">
        <w:rPr>
          <w:rFonts w:asciiTheme="minorHAnsi" w:eastAsiaTheme="minorEastAsia" w:hAnsiTheme="minorHAnsi" w:cstheme="minorBidi"/>
          <w:b/>
          <w:bCs/>
          <w:i/>
          <w:sz w:val="20"/>
          <w:lang w:val="en-GB" w:eastAsia="ja-JP"/>
        </w:rPr>
        <w:t>Choose one answer only</w:t>
      </w:r>
    </w:p>
    <w:p w14:paraId="787085C3" w14:textId="14C99085" w:rsidR="00065C24" w:rsidRPr="002A5D6C" w:rsidRDefault="00065C24" w:rsidP="0079187B">
      <w:pPr>
        <w:suppressAutoHyphens w:val="0"/>
        <w:spacing w:before="0" w:after="160"/>
        <w:rPr>
          <w:rFonts w:cstheme="minorHAnsi"/>
          <w:b/>
          <w:bCs/>
          <w:sz w:val="24"/>
        </w:rPr>
      </w:pPr>
      <w:r w:rsidRPr="002A5D6C">
        <w:rPr>
          <w:rFonts w:cstheme="minorHAnsi"/>
          <w:b/>
          <w:bCs/>
          <w:sz w:val="24"/>
        </w:rPr>
        <w:t xml:space="preserve">Question </w:t>
      </w:r>
      <w:r>
        <w:rPr>
          <w:rFonts w:cstheme="minorHAnsi"/>
          <w:b/>
          <w:bCs/>
          <w:sz w:val="24"/>
        </w:rPr>
        <w:t>9</w:t>
      </w:r>
      <w:r w:rsidRPr="002A5D6C">
        <w:rPr>
          <w:rFonts w:cstheme="minorHAnsi"/>
          <w:b/>
          <w:bCs/>
          <w:sz w:val="24"/>
        </w:rPr>
        <w:t xml:space="preserve"> </w:t>
      </w:r>
    </w:p>
    <w:p w14:paraId="3F5F0DCA" w14:textId="77777777" w:rsidR="0079187B" w:rsidRPr="0079187B" w:rsidRDefault="0079187B" w:rsidP="0079187B">
      <w:pPr>
        <w:rPr>
          <w:rFonts w:eastAsia="Aptos" w:cstheme="minorHAnsi"/>
          <w:sz w:val="24"/>
        </w:rPr>
      </w:pPr>
      <w:r w:rsidRPr="0079187B">
        <w:rPr>
          <w:rFonts w:eastAsia="Aptos" w:cstheme="minorHAnsi"/>
          <w:sz w:val="24"/>
        </w:rPr>
        <w:t>A student notices that a website requesting their banking credentials displays a padlock icon in the browser address bar and uses HTTPS. They conclude it is safe to proceed.</w:t>
      </w:r>
    </w:p>
    <w:p w14:paraId="3CA0D992" w14:textId="4D3E8FCC" w:rsidR="0079187B" w:rsidRPr="0079187B" w:rsidRDefault="0079187B" w:rsidP="0079187B">
      <w:pPr>
        <w:rPr>
          <w:rFonts w:eastAsia="Aptos" w:cstheme="minorHAnsi"/>
          <w:sz w:val="24"/>
        </w:rPr>
      </w:pPr>
      <w:r w:rsidRPr="0079187B">
        <w:rPr>
          <w:rFonts w:eastAsia="Aptos" w:cstheme="minorHAnsi"/>
          <w:sz w:val="24"/>
        </w:rPr>
        <w:t>Which statement</w:t>
      </w:r>
      <w:r>
        <w:rPr>
          <w:rFonts w:eastAsia="Aptos" w:cstheme="minorHAnsi"/>
          <w:sz w:val="24"/>
        </w:rPr>
        <w:t xml:space="preserve"> </w:t>
      </w:r>
      <w:r w:rsidRPr="0079187B">
        <w:rPr>
          <w:rFonts w:eastAsia="Aptos" w:cstheme="minorHAnsi"/>
          <w:b/>
          <w:bCs/>
          <w:sz w:val="24"/>
        </w:rPr>
        <w:t>best</w:t>
      </w:r>
      <w:r>
        <w:rPr>
          <w:rFonts w:eastAsia="Aptos" w:cstheme="minorHAnsi"/>
          <w:sz w:val="24"/>
        </w:rPr>
        <w:t xml:space="preserve"> </w:t>
      </w:r>
      <w:r w:rsidRPr="0079187B">
        <w:rPr>
          <w:rFonts w:eastAsia="Aptos" w:cstheme="minorHAnsi"/>
          <w:sz w:val="24"/>
        </w:rPr>
        <w:t>explains why this reasoning is flawed?</w:t>
      </w:r>
      <w:r w:rsidRPr="0079187B">
        <w:rPr>
          <w:bCs/>
          <w:sz w:val="24"/>
        </w:rPr>
        <w:t xml:space="preserve"> (1 mark)</w:t>
      </w:r>
    </w:p>
    <w:p w14:paraId="3DCACB3C" w14:textId="17C9CD32" w:rsidR="0079187B" w:rsidRPr="0079187B" w:rsidRDefault="0079187B" w:rsidP="0079187B">
      <w:pPr>
        <w:pStyle w:val="MultipleChoice"/>
      </w:pPr>
      <w:r>
        <w:t>T</w:t>
      </w:r>
      <w:r w:rsidRPr="0079187B">
        <w:t xml:space="preserve">he padlock and HTTPS </w:t>
      </w:r>
      <w:r w:rsidR="00B047D9">
        <w:t xml:space="preserve">show that data is </w:t>
      </w:r>
      <w:r w:rsidRPr="0079187B">
        <w:t>encrypt</w:t>
      </w:r>
      <w:r w:rsidR="00B047D9">
        <w:t>ed</w:t>
      </w:r>
      <w:r w:rsidRPr="0079187B">
        <w:t xml:space="preserve"> in transit but </w:t>
      </w:r>
      <w:r w:rsidR="00B047D9" w:rsidRPr="0079187B">
        <w:t xml:space="preserve">do </w:t>
      </w:r>
      <w:r w:rsidRPr="0079187B">
        <w:t>not verify that the website is operated by a legitimate organisation</w:t>
      </w:r>
    </w:p>
    <w:p w14:paraId="27E384E1" w14:textId="2ACDCD4E" w:rsidR="0079187B" w:rsidRPr="0079187B" w:rsidRDefault="0079187B" w:rsidP="0079187B">
      <w:pPr>
        <w:pStyle w:val="MultipleChoice"/>
      </w:pPr>
      <w:r w:rsidRPr="0079187B">
        <w:t>The padlock HTTPS encryption cannot protect financial credentials because banking data requires a separate authentication protocol</w:t>
      </w:r>
    </w:p>
    <w:p w14:paraId="5E6D7B89" w14:textId="2459F9B8" w:rsidR="0079187B" w:rsidRPr="0079187B" w:rsidRDefault="0079187B" w:rsidP="0079187B">
      <w:pPr>
        <w:pStyle w:val="MultipleChoice"/>
      </w:pPr>
      <w:r w:rsidRPr="0079187B">
        <w:t>The padlock icon confirms that the server's IP address has been validated by the DNS hierarchy</w:t>
      </w:r>
    </w:p>
    <w:p w14:paraId="292921C5" w14:textId="6C37663C" w:rsidR="0079187B" w:rsidRPr="0079187B" w:rsidRDefault="0079187B" w:rsidP="0079187B">
      <w:pPr>
        <w:pStyle w:val="MultipleChoice"/>
      </w:pPr>
      <w:r w:rsidRPr="0079187B">
        <w:t>TLS encryption is only applied after the user submits credentials, leaving the login form exposed</w:t>
      </w:r>
    </w:p>
    <w:p w14:paraId="13EB72F6" w14:textId="77777777" w:rsidR="006512FD" w:rsidRDefault="006512FD" w:rsidP="0079187B">
      <w:pPr>
        <w:suppressAutoHyphens w:val="0"/>
        <w:spacing w:before="0" w:after="160"/>
        <w:rPr>
          <w:rFonts w:asciiTheme="minorHAnsi" w:eastAsiaTheme="minorEastAsia" w:hAnsiTheme="minorHAnsi" w:cstheme="minorBidi"/>
          <w:b/>
          <w:bCs/>
          <w:i/>
          <w:sz w:val="20"/>
          <w:lang w:val="en-GB" w:eastAsia="ja-JP"/>
        </w:rPr>
      </w:pPr>
    </w:p>
    <w:p w14:paraId="3580C1DA" w14:textId="5DE421A4" w:rsidR="0079187B" w:rsidRPr="0079187B" w:rsidRDefault="0079187B" w:rsidP="0079187B">
      <w:pPr>
        <w:suppressAutoHyphens w:val="0"/>
        <w:spacing w:before="0" w:after="160"/>
        <w:rPr>
          <w:rFonts w:asciiTheme="minorHAnsi" w:eastAsiaTheme="minorEastAsia" w:hAnsiTheme="minorHAnsi" w:cstheme="minorBidi"/>
          <w:b/>
          <w:bCs/>
          <w:i/>
          <w:sz w:val="20"/>
          <w:lang w:val="en-GB" w:eastAsia="ja-JP"/>
        </w:rPr>
      </w:pPr>
      <w:r w:rsidRPr="0079187B">
        <w:rPr>
          <w:rFonts w:asciiTheme="minorHAnsi" w:eastAsiaTheme="minorEastAsia" w:hAnsiTheme="minorHAnsi" w:cstheme="minorBidi"/>
          <w:b/>
          <w:bCs/>
          <w:i/>
          <w:sz w:val="20"/>
          <w:lang w:val="en-GB" w:eastAsia="ja-JP"/>
        </w:rPr>
        <w:t>Choose one answer only</w:t>
      </w:r>
    </w:p>
    <w:p w14:paraId="7B2FEF04" w14:textId="1F03EBA6" w:rsidR="009D46BC" w:rsidRPr="009D46BC" w:rsidRDefault="00065C24" w:rsidP="0079187B">
      <w:pPr>
        <w:suppressAutoHyphens w:val="0"/>
        <w:spacing w:before="0" w:after="160"/>
        <w:rPr>
          <w:rFonts w:cstheme="minorHAnsi"/>
          <w:b/>
          <w:bCs/>
          <w:sz w:val="24"/>
        </w:rPr>
      </w:pPr>
      <w:r w:rsidRPr="009D46BC">
        <w:rPr>
          <w:rFonts w:cstheme="minorHAnsi"/>
          <w:b/>
          <w:bCs/>
          <w:sz w:val="24"/>
        </w:rPr>
        <w:t>Question 10</w:t>
      </w:r>
      <w:r w:rsidR="009D46BC" w:rsidRPr="009D46BC">
        <w:rPr>
          <w:rFonts w:cstheme="minorHAnsi"/>
          <w:b/>
          <w:bCs/>
          <w:sz w:val="24"/>
        </w:rPr>
        <w:t xml:space="preserve"> </w:t>
      </w:r>
    </w:p>
    <w:p w14:paraId="5E6F96F8" w14:textId="558D66A6" w:rsidR="009D46BC" w:rsidRDefault="0079187B" w:rsidP="00C3175C">
      <w:pPr>
        <w:rPr>
          <w:rFonts w:eastAsia="Aptos" w:cstheme="minorHAnsi"/>
          <w:sz w:val="24"/>
        </w:rPr>
      </w:pPr>
      <w:r w:rsidRPr="0079187B">
        <w:rPr>
          <w:rFonts w:eastAsia="Aptos" w:cstheme="minorHAnsi"/>
          <w:sz w:val="24"/>
        </w:rPr>
        <w:t>Which of the following is the best practice when designing a safe Application Programming Interface (API) to minimise software vulnerabilities?</w:t>
      </w:r>
      <w:r w:rsidR="009D46BC" w:rsidRPr="009D46BC">
        <w:rPr>
          <w:rFonts w:eastAsia="Aptos" w:cstheme="minorHAnsi"/>
          <w:sz w:val="24"/>
        </w:rPr>
        <w:t xml:space="preserve"> </w:t>
      </w:r>
    </w:p>
    <w:p w14:paraId="3D04C758" w14:textId="533121C6" w:rsidR="0079187B" w:rsidRPr="0079187B" w:rsidRDefault="0079187B" w:rsidP="0079187B">
      <w:pPr>
        <w:pStyle w:val="MultipleChoice"/>
      </w:pPr>
      <w:r w:rsidRPr="0079187B">
        <w:t>Implement detailed logging of all API requests and responses for debugging purposes</w:t>
      </w:r>
    </w:p>
    <w:p w14:paraId="745F98F3" w14:textId="4B0D4675" w:rsidR="0079187B" w:rsidRPr="0079187B" w:rsidRDefault="0079187B" w:rsidP="0079187B">
      <w:pPr>
        <w:pStyle w:val="MultipleChoice"/>
      </w:pPr>
      <w:r w:rsidRPr="0079187B">
        <w:t>Validate and sanitise all input data before processing</w:t>
      </w:r>
    </w:p>
    <w:p w14:paraId="4272786B" w14:textId="4E2FEFA1" w:rsidR="0079187B" w:rsidRPr="0079187B" w:rsidRDefault="0079187B" w:rsidP="0079187B">
      <w:pPr>
        <w:pStyle w:val="MultipleChoice"/>
      </w:pPr>
      <w:r w:rsidRPr="0079187B">
        <w:t>Use client-side validation to ensure only correct data is sent to the API</w:t>
      </w:r>
    </w:p>
    <w:p w14:paraId="215D9B80" w14:textId="3C827C49" w:rsidR="0079187B" w:rsidRDefault="0079187B" w:rsidP="0079187B">
      <w:pPr>
        <w:pStyle w:val="MultipleChoice"/>
      </w:pPr>
      <w:r w:rsidRPr="0079187B">
        <w:t>Return standardised but informative error messages to assist developers</w:t>
      </w:r>
    </w:p>
    <w:p w14:paraId="04B9905E" w14:textId="77777777" w:rsidR="006512FD" w:rsidRDefault="006512FD" w:rsidP="0079187B">
      <w:pPr>
        <w:suppressAutoHyphens w:val="0"/>
        <w:spacing w:before="0" w:after="160"/>
        <w:rPr>
          <w:rFonts w:asciiTheme="minorHAnsi" w:eastAsiaTheme="minorEastAsia" w:hAnsiTheme="minorHAnsi" w:cstheme="minorBidi"/>
          <w:b/>
          <w:bCs/>
          <w:i/>
          <w:sz w:val="20"/>
          <w:lang w:val="en-GB" w:eastAsia="ja-JP"/>
        </w:rPr>
      </w:pPr>
    </w:p>
    <w:p w14:paraId="0DB6D5CF" w14:textId="4505A5E1" w:rsidR="0079187B" w:rsidRDefault="0079187B" w:rsidP="0079187B">
      <w:pPr>
        <w:suppressAutoHyphens w:val="0"/>
        <w:spacing w:before="0" w:after="160"/>
        <w:rPr>
          <w:rFonts w:asciiTheme="minorHAnsi" w:eastAsiaTheme="minorEastAsia" w:hAnsiTheme="minorHAnsi" w:cstheme="minorBidi"/>
          <w:b/>
          <w:bCs/>
          <w:i/>
          <w:sz w:val="20"/>
          <w:lang w:val="en-GB" w:eastAsia="ja-JP"/>
        </w:rPr>
      </w:pPr>
      <w:r w:rsidRPr="0079187B">
        <w:rPr>
          <w:rFonts w:asciiTheme="minorHAnsi" w:eastAsiaTheme="minorEastAsia" w:hAnsiTheme="minorHAnsi" w:cstheme="minorBidi"/>
          <w:b/>
          <w:bCs/>
          <w:i/>
          <w:sz w:val="20"/>
          <w:lang w:val="en-GB" w:eastAsia="ja-JP"/>
        </w:rPr>
        <w:t>Choose one answer only</w:t>
      </w:r>
    </w:p>
    <w:p w14:paraId="4DA9641D" w14:textId="77777777" w:rsidR="0079187B" w:rsidRPr="0079187B" w:rsidRDefault="0079187B" w:rsidP="0079187B">
      <w:pPr>
        <w:suppressAutoHyphens w:val="0"/>
        <w:spacing w:before="0" w:after="160"/>
        <w:rPr>
          <w:rFonts w:asciiTheme="minorHAnsi" w:eastAsiaTheme="minorEastAsia" w:hAnsiTheme="minorHAnsi" w:cstheme="minorBidi"/>
          <w:b/>
          <w:bCs/>
          <w:i/>
          <w:sz w:val="20"/>
          <w:lang w:val="en-GB" w:eastAsia="ja-JP"/>
        </w:rPr>
      </w:pPr>
    </w:p>
    <w:p w14:paraId="21957801" w14:textId="76A62F29" w:rsidR="00FD1EC9" w:rsidRDefault="00065C24" w:rsidP="0079187B">
      <w:pPr>
        <w:rPr>
          <w:rFonts w:cstheme="minorHAnsi"/>
          <w:sz w:val="24"/>
        </w:rPr>
      </w:pPr>
      <w:r w:rsidRPr="002A5D6C">
        <w:rPr>
          <w:rFonts w:cstheme="minorHAnsi"/>
          <w:b/>
          <w:bCs/>
          <w:sz w:val="24"/>
        </w:rPr>
        <w:t xml:space="preserve">Question 11 </w:t>
      </w:r>
    </w:p>
    <w:p w14:paraId="119E7994" w14:textId="44876517" w:rsidR="0079187B" w:rsidRDefault="0079187B" w:rsidP="0079187B">
      <w:pPr>
        <w:rPr>
          <w:bCs/>
          <w:sz w:val="24"/>
          <w:lang w:val="en-GB"/>
        </w:rPr>
      </w:pPr>
      <w:r w:rsidRPr="0079187B">
        <w:rPr>
          <w:bCs/>
          <w:sz w:val="24"/>
          <w:lang w:val="en-GB"/>
        </w:rPr>
        <w:t xml:space="preserve">The following steps are part of the secure </w:t>
      </w:r>
      <w:r w:rsidR="00434ECF">
        <w:rPr>
          <w:bCs/>
          <w:sz w:val="24"/>
          <w:lang w:val="en-GB"/>
        </w:rPr>
        <w:t xml:space="preserve">waterfall </w:t>
      </w:r>
      <w:r w:rsidRPr="0079187B">
        <w:rPr>
          <w:bCs/>
          <w:sz w:val="24"/>
          <w:lang w:val="en-GB"/>
        </w:rPr>
        <w:t>software development process, but they are in the wrong order.</w:t>
      </w:r>
    </w:p>
    <w:p w14:paraId="07E38E20" w14:textId="162D4CA9" w:rsidR="0079187B" w:rsidRDefault="0079187B" w:rsidP="0079187B">
      <w:pPr>
        <w:rPr>
          <w:b/>
          <w:bCs/>
          <w:sz w:val="24"/>
        </w:rPr>
      </w:pPr>
      <w:r w:rsidRPr="0079187B">
        <w:rPr>
          <w:bCs/>
          <w:sz w:val="24"/>
        </w:rPr>
        <w:t xml:space="preserve">Reorder </w:t>
      </w:r>
      <w:r w:rsidR="009A1A42">
        <w:rPr>
          <w:bCs/>
          <w:sz w:val="24"/>
        </w:rPr>
        <w:t xml:space="preserve">by numbering </w:t>
      </w:r>
      <w:r w:rsidRPr="0079187B">
        <w:rPr>
          <w:bCs/>
          <w:sz w:val="24"/>
        </w:rPr>
        <w:t xml:space="preserve">the steps </w:t>
      </w:r>
      <w:r w:rsidRPr="0079187B">
        <w:rPr>
          <w:sz w:val="24"/>
        </w:rPr>
        <w:t xml:space="preserve">into the </w:t>
      </w:r>
      <w:r w:rsidR="009A1A42">
        <w:rPr>
          <w:sz w:val="24"/>
        </w:rPr>
        <w:t>c</w:t>
      </w:r>
      <w:r w:rsidRPr="0079187B">
        <w:rPr>
          <w:sz w:val="24"/>
        </w:rPr>
        <w:t xml:space="preserve">orrect </w:t>
      </w:r>
      <w:r w:rsidR="009A1A42">
        <w:rPr>
          <w:sz w:val="24"/>
        </w:rPr>
        <w:t>s</w:t>
      </w:r>
      <w:r w:rsidRPr="0079187B">
        <w:rPr>
          <w:sz w:val="24"/>
        </w:rPr>
        <w:t>equence</w:t>
      </w:r>
      <w:r>
        <w:rPr>
          <w:b/>
          <w:bCs/>
          <w:sz w:val="24"/>
        </w:rPr>
        <w:t xml:space="preserve"> </w:t>
      </w:r>
      <w:r w:rsidRPr="0079187B">
        <w:rPr>
          <w:sz w:val="24"/>
        </w:rPr>
        <w:t>in Column B</w:t>
      </w:r>
      <w:r>
        <w:rPr>
          <w:sz w:val="24"/>
        </w:rPr>
        <w:t xml:space="preserve"> ( 2 marks)</w:t>
      </w:r>
    </w:p>
    <w:p w14:paraId="5504C1DB" w14:textId="77777777" w:rsidR="0079187B" w:rsidRPr="0079187B" w:rsidRDefault="0079187B" w:rsidP="0079187B">
      <w:pPr>
        <w:rPr>
          <w:bCs/>
          <w:sz w:val="24"/>
        </w:rPr>
      </w:pPr>
    </w:p>
    <w:tbl>
      <w:tblPr>
        <w:tblStyle w:val="TableGrid"/>
        <w:tblW w:w="0" w:type="auto"/>
        <w:tblInd w:w="720" w:type="dxa"/>
        <w:tblLook w:val="04A0" w:firstRow="1" w:lastRow="0" w:firstColumn="1" w:lastColumn="0" w:noHBand="0" w:noVBand="1"/>
      </w:tblPr>
      <w:tblGrid>
        <w:gridCol w:w="3953"/>
        <w:gridCol w:w="3953"/>
      </w:tblGrid>
      <w:tr w:rsidR="0079187B" w:rsidRPr="0079187B" w14:paraId="6F8F012B" w14:textId="77777777" w:rsidTr="00526106">
        <w:tc>
          <w:tcPr>
            <w:tcW w:w="3953" w:type="dxa"/>
          </w:tcPr>
          <w:p w14:paraId="592AEAC0" w14:textId="357CEF8A" w:rsidR="0079187B" w:rsidRPr="0079187B" w:rsidRDefault="0079187B" w:rsidP="0079187B">
            <w:pPr>
              <w:ind w:left="720"/>
              <w:rPr>
                <w:b/>
                <w:sz w:val="24"/>
                <w:lang w:val="en-GB"/>
              </w:rPr>
            </w:pPr>
            <w:r w:rsidRPr="0079187B">
              <w:rPr>
                <w:b/>
                <w:sz w:val="24"/>
                <w:lang w:val="en-GB"/>
              </w:rPr>
              <w:t>Column A</w:t>
            </w:r>
          </w:p>
        </w:tc>
        <w:tc>
          <w:tcPr>
            <w:tcW w:w="3953" w:type="dxa"/>
          </w:tcPr>
          <w:p w14:paraId="5E7CA9E8" w14:textId="25641BC0" w:rsidR="0079187B" w:rsidRPr="0079187B" w:rsidRDefault="0079187B" w:rsidP="0079187B">
            <w:pPr>
              <w:ind w:left="720"/>
              <w:rPr>
                <w:b/>
                <w:sz w:val="24"/>
                <w:lang w:val="en-GB"/>
              </w:rPr>
            </w:pPr>
            <w:r w:rsidRPr="0079187B">
              <w:rPr>
                <w:b/>
                <w:sz w:val="24"/>
                <w:lang w:val="en-GB"/>
              </w:rPr>
              <w:t>Column B</w:t>
            </w:r>
          </w:p>
        </w:tc>
      </w:tr>
      <w:tr w:rsidR="0079187B" w:rsidRPr="0079187B" w14:paraId="566F9B00" w14:textId="797C9AF4" w:rsidTr="00526106">
        <w:tc>
          <w:tcPr>
            <w:tcW w:w="3953" w:type="dxa"/>
          </w:tcPr>
          <w:p w14:paraId="5778F584" w14:textId="77777777" w:rsidR="0079187B" w:rsidRPr="0079187B" w:rsidRDefault="0079187B" w:rsidP="00A94139">
            <w:pPr>
              <w:numPr>
                <w:ilvl w:val="0"/>
                <w:numId w:val="12"/>
              </w:numPr>
              <w:rPr>
                <w:bCs/>
                <w:sz w:val="24"/>
              </w:rPr>
            </w:pPr>
            <w:r w:rsidRPr="0079187B">
              <w:rPr>
                <w:bCs/>
                <w:sz w:val="24"/>
                <w:lang w:val="en-GB"/>
              </w:rPr>
              <w:t>Testing and debugging</w:t>
            </w:r>
          </w:p>
        </w:tc>
        <w:tc>
          <w:tcPr>
            <w:tcW w:w="3953" w:type="dxa"/>
          </w:tcPr>
          <w:p w14:paraId="3C5171FC" w14:textId="77777777" w:rsidR="0079187B" w:rsidRPr="0079187B" w:rsidRDefault="0079187B" w:rsidP="00A94139">
            <w:pPr>
              <w:numPr>
                <w:ilvl w:val="0"/>
                <w:numId w:val="12"/>
              </w:numPr>
              <w:rPr>
                <w:bCs/>
                <w:sz w:val="24"/>
                <w:lang w:val="en-GB"/>
              </w:rPr>
            </w:pPr>
          </w:p>
        </w:tc>
      </w:tr>
      <w:tr w:rsidR="0079187B" w:rsidRPr="0079187B" w14:paraId="3E8538A2" w14:textId="1B8EA764" w:rsidTr="00526106">
        <w:tc>
          <w:tcPr>
            <w:tcW w:w="3953" w:type="dxa"/>
          </w:tcPr>
          <w:p w14:paraId="129A24DF" w14:textId="77777777" w:rsidR="0079187B" w:rsidRPr="0079187B" w:rsidRDefault="0079187B" w:rsidP="00A94139">
            <w:pPr>
              <w:numPr>
                <w:ilvl w:val="0"/>
                <w:numId w:val="12"/>
              </w:numPr>
              <w:rPr>
                <w:bCs/>
                <w:sz w:val="24"/>
              </w:rPr>
            </w:pPr>
            <w:r w:rsidRPr="0079187B">
              <w:rPr>
                <w:bCs/>
                <w:sz w:val="24"/>
                <w:lang w:val="en-GB"/>
              </w:rPr>
              <w:t>Requirements definition</w:t>
            </w:r>
          </w:p>
        </w:tc>
        <w:tc>
          <w:tcPr>
            <w:tcW w:w="3953" w:type="dxa"/>
          </w:tcPr>
          <w:p w14:paraId="4AB86ECF" w14:textId="77777777" w:rsidR="0079187B" w:rsidRPr="0079187B" w:rsidRDefault="0079187B" w:rsidP="00A94139">
            <w:pPr>
              <w:numPr>
                <w:ilvl w:val="0"/>
                <w:numId w:val="12"/>
              </w:numPr>
              <w:rPr>
                <w:bCs/>
                <w:sz w:val="24"/>
                <w:lang w:val="en-GB"/>
              </w:rPr>
            </w:pPr>
          </w:p>
        </w:tc>
      </w:tr>
      <w:tr w:rsidR="0079187B" w:rsidRPr="0079187B" w14:paraId="3180650E" w14:textId="207FDFFB" w:rsidTr="00526106">
        <w:tc>
          <w:tcPr>
            <w:tcW w:w="3953" w:type="dxa"/>
          </w:tcPr>
          <w:p w14:paraId="17DA6C7B" w14:textId="77777777" w:rsidR="0079187B" w:rsidRPr="0079187B" w:rsidRDefault="0079187B" w:rsidP="00A94139">
            <w:pPr>
              <w:numPr>
                <w:ilvl w:val="0"/>
                <w:numId w:val="12"/>
              </w:numPr>
              <w:rPr>
                <w:bCs/>
                <w:sz w:val="24"/>
              </w:rPr>
            </w:pPr>
            <w:r w:rsidRPr="0079187B">
              <w:rPr>
                <w:bCs/>
                <w:sz w:val="24"/>
                <w:lang w:val="en-GB"/>
              </w:rPr>
              <w:t>Maintenance</w:t>
            </w:r>
          </w:p>
        </w:tc>
        <w:tc>
          <w:tcPr>
            <w:tcW w:w="3953" w:type="dxa"/>
          </w:tcPr>
          <w:p w14:paraId="64C05F6C" w14:textId="77777777" w:rsidR="0079187B" w:rsidRPr="0079187B" w:rsidRDefault="0079187B" w:rsidP="00A94139">
            <w:pPr>
              <w:numPr>
                <w:ilvl w:val="0"/>
                <w:numId w:val="12"/>
              </w:numPr>
              <w:rPr>
                <w:bCs/>
                <w:sz w:val="24"/>
                <w:lang w:val="en-GB"/>
              </w:rPr>
            </w:pPr>
          </w:p>
        </w:tc>
      </w:tr>
      <w:tr w:rsidR="0079187B" w:rsidRPr="0079187B" w14:paraId="2807CE02" w14:textId="431997C3" w:rsidTr="00526106">
        <w:tc>
          <w:tcPr>
            <w:tcW w:w="3953" w:type="dxa"/>
          </w:tcPr>
          <w:p w14:paraId="25B190AC" w14:textId="77777777" w:rsidR="0079187B" w:rsidRPr="0079187B" w:rsidRDefault="0079187B" w:rsidP="00A94139">
            <w:pPr>
              <w:numPr>
                <w:ilvl w:val="0"/>
                <w:numId w:val="12"/>
              </w:numPr>
              <w:rPr>
                <w:bCs/>
                <w:sz w:val="24"/>
              </w:rPr>
            </w:pPr>
            <w:r w:rsidRPr="0079187B">
              <w:rPr>
                <w:bCs/>
                <w:sz w:val="24"/>
                <w:lang w:val="en-GB"/>
              </w:rPr>
              <w:t>Design</w:t>
            </w:r>
          </w:p>
        </w:tc>
        <w:tc>
          <w:tcPr>
            <w:tcW w:w="3953" w:type="dxa"/>
          </w:tcPr>
          <w:p w14:paraId="47DFF266" w14:textId="77777777" w:rsidR="0079187B" w:rsidRPr="0079187B" w:rsidRDefault="0079187B" w:rsidP="00A94139">
            <w:pPr>
              <w:numPr>
                <w:ilvl w:val="0"/>
                <w:numId w:val="12"/>
              </w:numPr>
              <w:rPr>
                <w:bCs/>
                <w:sz w:val="24"/>
                <w:lang w:val="en-GB"/>
              </w:rPr>
            </w:pPr>
          </w:p>
        </w:tc>
      </w:tr>
      <w:tr w:rsidR="0079187B" w:rsidRPr="0079187B" w14:paraId="4371131E" w14:textId="756315BB" w:rsidTr="00526106">
        <w:tc>
          <w:tcPr>
            <w:tcW w:w="3953" w:type="dxa"/>
          </w:tcPr>
          <w:p w14:paraId="4E76ED0E" w14:textId="77777777" w:rsidR="0079187B" w:rsidRPr="0079187B" w:rsidRDefault="0079187B" w:rsidP="00A94139">
            <w:pPr>
              <w:numPr>
                <w:ilvl w:val="0"/>
                <w:numId w:val="12"/>
              </w:numPr>
              <w:rPr>
                <w:bCs/>
                <w:sz w:val="24"/>
              </w:rPr>
            </w:pPr>
            <w:r w:rsidRPr="0079187B">
              <w:rPr>
                <w:bCs/>
                <w:sz w:val="24"/>
                <w:lang w:val="en-GB"/>
              </w:rPr>
              <w:t>Installation</w:t>
            </w:r>
          </w:p>
        </w:tc>
        <w:tc>
          <w:tcPr>
            <w:tcW w:w="3953" w:type="dxa"/>
          </w:tcPr>
          <w:p w14:paraId="7545AF9A" w14:textId="77777777" w:rsidR="0079187B" w:rsidRPr="0079187B" w:rsidRDefault="0079187B" w:rsidP="00A94139">
            <w:pPr>
              <w:numPr>
                <w:ilvl w:val="0"/>
                <w:numId w:val="12"/>
              </w:numPr>
              <w:rPr>
                <w:bCs/>
                <w:sz w:val="24"/>
                <w:lang w:val="en-GB"/>
              </w:rPr>
            </w:pPr>
          </w:p>
        </w:tc>
      </w:tr>
      <w:tr w:rsidR="0079187B" w:rsidRPr="0079187B" w14:paraId="209F9876" w14:textId="0D6E8CC7" w:rsidTr="00526106">
        <w:tc>
          <w:tcPr>
            <w:tcW w:w="3953" w:type="dxa"/>
          </w:tcPr>
          <w:p w14:paraId="63F7485A" w14:textId="77777777" w:rsidR="0079187B" w:rsidRPr="0079187B" w:rsidRDefault="0079187B" w:rsidP="00A94139">
            <w:pPr>
              <w:numPr>
                <w:ilvl w:val="0"/>
                <w:numId w:val="12"/>
              </w:numPr>
              <w:rPr>
                <w:bCs/>
                <w:sz w:val="24"/>
              </w:rPr>
            </w:pPr>
            <w:r w:rsidRPr="0079187B">
              <w:rPr>
                <w:bCs/>
                <w:sz w:val="24"/>
                <w:lang w:val="en-GB"/>
              </w:rPr>
              <w:t>Development</w:t>
            </w:r>
          </w:p>
        </w:tc>
        <w:tc>
          <w:tcPr>
            <w:tcW w:w="3953" w:type="dxa"/>
          </w:tcPr>
          <w:p w14:paraId="651B5C12" w14:textId="77777777" w:rsidR="0079187B" w:rsidRPr="0079187B" w:rsidRDefault="0079187B" w:rsidP="00A94139">
            <w:pPr>
              <w:numPr>
                <w:ilvl w:val="0"/>
                <w:numId w:val="12"/>
              </w:numPr>
              <w:rPr>
                <w:bCs/>
                <w:sz w:val="24"/>
                <w:lang w:val="en-GB"/>
              </w:rPr>
            </w:pPr>
          </w:p>
        </w:tc>
      </w:tr>
      <w:tr w:rsidR="0079187B" w:rsidRPr="0079187B" w14:paraId="53DC299C" w14:textId="65A81E11" w:rsidTr="00526106">
        <w:tc>
          <w:tcPr>
            <w:tcW w:w="3953" w:type="dxa"/>
          </w:tcPr>
          <w:p w14:paraId="25A8B2B2" w14:textId="77777777" w:rsidR="0079187B" w:rsidRPr="0079187B" w:rsidRDefault="0079187B" w:rsidP="00A94139">
            <w:pPr>
              <w:numPr>
                <w:ilvl w:val="0"/>
                <w:numId w:val="12"/>
              </w:numPr>
              <w:rPr>
                <w:bCs/>
                <w:sz w:val="24"/>
              </w:rPr>
            </w:pPr>
            <w:r w:rsidRPr="0079187B">
              <w:rPr>
                <w:bCs/>
                <w:sz w:val="24"/>
                <w:lang w:val="en-GB"/>
              </w:rPr>
              <w:t>Determining specifications</w:t>
            </w:r>
          </w:p>
        </w:tc>
        <w:tc>
          <w:tcPr>
            <w:tcW w:w="3953" w:type="dxa"/>
          </w:tcPr>
          <w:p w14:paraId="7D9651DB" w14:textId="77777777" w:rsidR="0079187B" w:rsidRPr="0079187B" w:rsidRDefault="0079187B" w:rsidP="00A94139">
            <w:pPr>
              <w:numPr>
                <w:ilvl w:val="0"/>
                <w:numId w:val="12"/>
              </w:numPr>
              <w:rPr>
                <w:bCs/>
                <w:sz w:val="24"/>
                <w:lang w:val="en-GB"/>
              </w:rPr>
            </w:pPr>
          </w:p>
        </w:tc>
      </w:tr>
      <w:tr w:rsidR="0079187B" w:rsidRPr="0079187B" w14:paraId="5176D138" w14:textId="0ACF3D0B" w:rsidTr="00526106">
        <w:tc>
          <w:tcPr>
            <w:tcW w:w="3953" w:type="dxa"/>
          </w:tcPr>
          <w:p w14:paraId="4035226F" w14:textId="77777777" w:rsidR="0079187B" w:rsidRPr="0079187B" w:rsidRDefault="0079187B" w:rsidP="00A94139">
            <w:pPr>
              <w:numPr>
                <w:ilvl w:val="0"/>
                <w:numId w:val="12"/>
              </w:numPr>
              <w:rPr>
                <w:bCs/>
                <w:sz w:val="24"/>
              </w:rPr>
            </w:pPr>
            <w:r w:rsidRPr="0079187B">
              <w:rPr>
                <w:bCs/>
                <w:sz w:val="24"/>
                <w:lang w:val="en-GB"/>
              </w:rPr>
              <w:t>Integration</w:t>
            </w:r>
          </w:p>
        </w:tc>
        <w:tc>
          <w:tcPr>
            <w:tcW w:w="3953" w:type="dxa"/>
          </w:tcPr>
          <w:p w14:paraId="4B65737C" w14:textId="77777777" w:rsidR="0079187B" w:rsidRPr="0079187B" w:rsidRDefault="0079187B" w:rsidP="00A94139">
            <w:pPr>
              <w:numPr>
                <w:ilvl w:val="0"/>
                <w:numId w:val="12"/>
              </w:numPr>
              <w:rPr>
                <w:bCs/>
                <w:sz w:val="24"/>
                <w:lang w:val="en-GB"/>
              </w:rPr>
            </w:pPr>
          </w:p>
        </w:tc>
      </w:tr>
    </w:tbl>
    <w:p w14:paraId="6C5CAC66" w14:textId="77777777" w:rsidR="0079187B" w:rsidRDefault="0079187B">
      <w:pPr>
        <w:suppressAutoHyphens w:val="0"/>
        <w:spacing w:before="0" w:after="160" w:line="259" w:lineRule="auto"/>
        <w:rPr>
          <w:b/>
          <w:sz w:val="24"/>
        </w:rPr>
      </w:pPr>
      <w:r>
        <w:rPr>
          <w:b/>
          <w:sz w:val="24"/>
        </w:rPr>
        <w:br w:type="page"/>
      </w:r>
    </w:p>
    <w:p w14:paraId="58FD7AE2" w14:textId="263A82D9" w:rsidR="00FD1EC9" w:rsidRDefault="00065C24" w:rsidP="00C3175C">
      <w:pPr>
        <w:widowControl w:val="0"/>
        <w:suppressAutoHyphens w:val="0"/>
        <w:autoSpaceDE w:val="0"/>
        <w:autoSpaceDN w:val="0"/>
        <w:spacing w:before="720"/>
        <w:rPr>
          <w:b/>
          <w:sz w:val="24"/>
        </w:rPr>
      </w:pPr>
      <w:r w:rsidRPr="00890157">
        <w:rPr>
          <w:b/>
          <w:sz w:val="24"/>
        </w:rPr>
        <w:lastRenderedPageBreak/>
        <w:t xml:space="preserve">Question </w:t>
      </w:r>
      <w:r>
        <w:rPr>
          <w:b/>
          <w:sz w:val="24"/>
        </w:rPr>
        <w:t>12</w:t>
      </w:r>
      <w:r w:rsidR="00FD1EC9">
        <w:rPr>
          <w:b/>
          <w:sz w:val="24"/>
        </w:rPr>
        <w:t xml:space="preserve"> </w:t>
      </w:r>
    </w:p>
    <w:p w14:paraId="4AE9DF9E" w14:textId="3B127158" w:rsidR="00683E1E" w:rsidRDefault="00683E1E" w:rsidP="00C3175C">
      <w:pPr>
        <w:widowControl w:val="0"/>
        <w:suppressAutoHyphens w:val="0"/>
        <w:autoSpaceDE w:val="0"/>
        <w:autoSpaceDN w:val="0"/>
        <w:spacing w:before="720"/>
        <w:rPr>
          <w:bCs/>
          <w:sz w:val="24"/>
        </w:rPr>
      </w:pPr>
      <w:r>
        <w:rPr>
          <w:bCs/>
          <w:sz w:val="24"/>
        </w:rPr>
        <w:t>Which algorithms are relevant for each of the scenarios</w:t>
      </w:r>
    </w:p>
    <w:p w14:paraId="792C1473" w14:textId="58944362" w:rsidR="0079187B" w:rsidRPr="0079187B" w:rsidRDefault="00683E1E" w:rsidP="00C3175C">
      <w:pPr>
        <w:widowControl w:val="0"/>
        <w:suppressAutoHyphens w:val="0"/>
        <w:autoSpaceDE w:val="0"/>
        <w:autoSpaceDN w:val="0"/>
        <w:spacing w:before="720"/>
        <w:rPr>
          <w:bCs/>
          <w:sz w:val="24"/>
        </w:rPr>
      </w:pPr>
      <w:r>
        <w:rPr>
          <w:bCs/>
          <w:sz w:val="24"/>
        </w:rPr>
        <w:t xml:space="preserve">Indicate with a Yes or No </w:t>
      </w:r>
      <w:r w:rsidR="0079187B" w:rsidRPr="0079187B">
        <w:rPr>
          <w:bCs/>
          <w:sz w:val="24"/>
        </w:rPr>
        <w:t>(2 marks)</w:t>
      </w:r>
    </w:p>
    <w:tbl>
      <w:tblPr>
        <w:tblStyle w:val="TableGrid"/>
        <w:tblW w:w="0" w:type="auto"/>
        <w:tblLook w:val="04A0" w:firstRow="1" w:lastRow="0" w:firstColumn="1" w:lastColumn="0" w:noHBand="0" w:noVBand="1"/>
      </w:tblPr>
      <w:tblGrid>
        <w:gridCol w:w="1925"/>
        <w:gridCol w:w="1926"/>
        <w:gridCol w:w="1925"/>
        <w:gridCol w:w="1926"/>
        <w:gridCol w:w="1926"/>
      </w:tblGrid>
      <w:tr w:rsidR="00685060" w14:paraId="4B8CB045" w14:textId="77777777" w:rsidTr="00685060">
        <w:trPr>
          <w:trHeight w:val="1585"/>
        </w:trPr>
        <w:tc>
          <w:tcPr>
            <w:tcW w:w="1925" w:type="dxa"/>
            <w:vAlign w:val="center"/>
          </w:tcPr>
          <w:p w14:paraId="5FE4D2F1" w14:textId="77777777" w:rsidR="00685060" w:rsidRDefault="00685060" w:rsidP="00685060">
            <w:pPr>
              <w:widowControl w:val="0"/>
              <w:suppressAutoHyphens w:val="0"/>
              <w:autoSpaceDE w:val="0"/>
              <w:autoSpaceDN w:val="0"/>
              <w:spacing w:before="720"/>
              <w:jc w:val="center"/>
            </w:pPr>
          </w:p>
        </w:tc>
        <w:tc>
          <w:tcPr>
            <w:tcW w:w="1926" w:type="dxa"/>
            <w:vAlign w:val="center"/>
          </w:tcPr>
          <w:p w14:paraId="687D3F24" w14:textId="72FDF7A3" w:rsidR="00685060" w:rsidRDefault="00685060" w:rsidP="00685060">
            <w:pPr>
              <w:widowControl w:val="0"/>
              <w:suppressAutoHyphens w:val="0"/>
              <w:autoSpaceDE w:val="0"/>
              <w:autoSpaceDN w:val="0"/>
              <w:spacing w:before="720"/>
              <w:jc w:val="center"/>
            </w:pPr>
            <w:r w:rsidRPr="00DC7C40">
              <w:t>Linear Regression</w:t>
            </w:r>
          </w:p>
        </w:tc>
        <w:tc>
          <w:tcPr>
            <w:tcW w:w="1925" w:type="dxa"/>
            <w:vAlign w:val="center"/>
          </w:tcPr>
          <w:p w14:paraId="27EC2EE2" w14:textId="33ECAB89" w:rsidR="00685060" w:rsidRDefault="00685060" w:rsidP="00685060">
            <w:pPr>
              <w:widowControl w:val="0"/>
              <w:suppressAutoHyphens w:val="0"/>
              <w:autoSpaceDE w:val="0"/>
              <w:autoSpaceDN w:val="0"/>
              <w:spacing w:before="720"/>
              <w:jc w:val="center"/>
            </w:pPr>
            <w:r>
              <w:t>Neural Network</w:t>
            </w:r>
          </w:p>
        </w:tc>
        <w:tc>
          <w:tcPr>
            <w:tcW w:w="1926" w:type="dxa"/>
            <w:vAlign w:val="center"/>
          </w:tcPr>
          <w:p w14:paraId="2ACF4FAC" w14:textId="70201BD6" w:rsidR="00685060" w:rsidRDefault="00685060" w:rsidP="00685060">
            <w:pPr>
              <w:widowControl w:val="0"/>
              <w:suppressAutoHyphens w:val="0"/>
              <w:autoSpaceDE w:val="0"/>
              <w:autoSpaceDN w:val="0"/>
              <w:spacing w:before="720"/>
              <w:jc w:val="center"/>
            </w:pPr>
            <w:r w:rsidRPr="00DC7C40">
              <w:t>L</w:t>
            </w:r>
            <w:r>
              <w:t xml:space="preserve">ogistic </w:t>
            </w:r>
            <w:r w:rsidRPr="00DC7C40">
              <w:t>Regression</w:t>
            </w:r>
          </w:p>
        </w:tc>
        <w:tc>
          <w:tcPr>
            <w:tcW w:w="1926" w:type="dxa"/>
            <w:vAlign w:val="center"/>
          </w:tcPr>
          <w:p w14:paraId="6E303C78" w14:textId="54AA45BB" w:rsidR="00685060" w:rsidRDefault="00685060" w:rsidP="00685060">
            <w:pPr>
              <w:widowControl w:val="0"/>
              <w:suppressAutoHyphens w:val="0"/>
              <w:autoSpaceDE w:val="0"/>
              <w:autoSpaceDN w:val="0"/>
              <w:spacing w:before="720"/>
              <w:jc w:val="center"/>
            </w:pPr>
            <w:r>
              <w:t xml:space="preserve">Polynomial </w:t>
            </w:r>
            <w:r w:rsidRPr="00DC7C40">
              <w:t>Regression</w:t>
            </w:r>
          </w:p>
        </w:tc>
      </w:tr>
      <w:tr w:rsidR="0079187B" w14:paraId="1CDC9D51" w14:textId="77777777" w:rsidTr="00685060">
        <w:trPr>
          <w:trHeight w:val="2358"/>
        </w:trPr>
        <w:tc>
          <w:tcPr>
            <w:tcW w:w="1925" w:type="dxa"/>
            <w:vAlign w:val="center"/>
          </w:tcPr>
          <w:p w14:paraId="6F531776" w14:textId="04915C7F" w:rsidR="0079187B" w:rsidRDefault="00DB4F04" w:rsidP="00685060">
            <w:pPr>
              <w:widowControl w:val="0"/>
              <w:suppressAutoHyphens w:val="0"/>
              <w:autoSpaceDE w:val="0"/>
              <w:autoSpaceDN w:val="0"/>
              <w:spacing w:before="720"/>
              <w:jc w:val="center"/>
            </w:pPr>
            <w:r w:rsidRPr="00DB4F04">
              <w:t>Predicting the cost of a house based on how many square metres it has</w:t>
            </w:r>
          </w:p>
        </w:tc>
        <w:tc>
          <w:tcPr>
            <w:tcW w:w="1926" w:type="dxa"/>
            <w:vAlign w:val="center"/>
          </w:tcPr>
          <w:p w14:paraId="61B8063F" w14:textId="77777777" w:rsidR="0079187B" w:rsidRDefault="0079187B" w:rsidP="00685060">
            <w:pPr>
              <w:widowControl w:val="0"/>
              <w:suppressAutoHyphens w:val="0"/>
              <w:autoSpaceDE w:val="0"/>
              <w:autoSpaceDN w:val="0"/>
              <w:spacing w:before="720"/>
              <w:jc w:val="center"/>
            </w:pPr>
          </w:p>
        </w:tc>
        <w:tc>
          <w:tcPr>
            <w:tcW w:w="1925" w:type="dxa"/>
            <w:vAlign w:val="center"/>
          </w:tcPr>
          <w:p w14:paraId="6BD48CCE" w14:textId="77777777" w:rsidR="0079187B" w:rsidRDefault="0079187B" w:rsidP="00685060">
            <w:pPr>
              <w:widowControl w:val="0"/>
              <w:suppressAutoHyphens w:val="0"/>
              <w:autoSpaceDE w:val="0"/>
              <w:autoSpaceDN w:val="0"/>
              <w:spacing w:before="720"/>
              <w:jc w:val="center"/>
            </w:pPr>
          </w:p>
        </w:tc>
        <w:tc>
          <w:tcPr>
            <w:tcW w:w="1926" w:type="dxa"/>
            <w:vAlign w:val="center"/>
          </w:tcPr>
          <w:p w14:paraId="542AA695" w14:textId="77777777" w:rsidR="0079187B" w:rsidRDefault="0079187B" w:rsidP="00685060">
            <w:pPr>
              <w:widowControl w:val="0"/>
              <w:suppressAutoHyphens w:val="0"/>
              <w:autoSpaceDE w:val="0"/>
              <w:autoSpaceDN w:val="0"/>
              <w:spacing w:before="720"/>
              <w:jc w:val="center"/>
            </w:pPr>
          </w:p>
        </w:tc>
        <w:tc>
          <w:tcPr>
            <w:tcW w:w="1926" w:type="dxa"/>
            <w:vAlign w:val="center"/>
          </w:tcPr>
          <w:p w14:paraId="034583C4" w14:textId="77777777" w:rsidR="0079187B" w:rsidRDefault="0079187B" w:rsidP="00685060">
            <w:pPr>
              <w:widowControl w:val="0"/>
              <w:suppressAutoHyphens w:val="0"/>
              <w:autoSpaceDE w:val="0"/>
              <w:autoSpaceDN w:val="0"/>
              <w:spacing w:before="720"/>
              <w:jc w:val="center"/>
            </w:pPr>
          </w:p>
        </w:tc>
      </w:tr>
      <w:tr w:rsidR="0079187B" w14:paraId="35256709" w14:textId="77777777" w:rsidTr="00685060">
        <w:trPr>
          <w:trHeight w:val="2358"/>
        </w:trPr>
        <w:tc>
          <w:tcPr>
            <w:tcW w:w="1925" w:type="dxa"/>
            <w:vAlign w:val="center"/>
          </w:tcPr>
          <w:p w14:paraId="568BFF39" w14:textId="72EBDCCB" w:rsidR="0079187B" w:rsidRDefault="00DB4F04" w:rsidP="00685060">
            <w:pPr>
              <w:widowControl w:val="0"/>
              <w:suppressAutoHyphens w:val="0"/>
              <w:autoSpaceDE w:val="0"/>
              <w:autoSpaceDN w:val="0"/>
              <w:spacing w:before="720"/>
              <w:jc w:val="center"/>
            </w:pPr>
            <w:r w:rsidRPr="00DB4F04">
              <w:t>Predicting how far a basketball will travel based on the release angle</w:t>
            </w:r>
          </w:p>
        </w:tc>
        <w:tc>
          <w:tcPr>
            <w:tcW w:w="1926" w:type="dxa"/>
            <w:vAlign w:val="center"/>
          </w:tcPr>
          <w:p w14:paraId="53CB1389" w14:textId="77777777" w:rsidR="0079187B" w:rsidRDefault="0079187B" w:rsidP="00685060">
            <w:pPr>
              <w:widowControl w:val="0"/>
              <w:suppressAutoHyphens w:val="0"/>
              <w:autoSpaceDE w:val="0"/>
              <w:autoSpaceDN w:val="0"/>
              <w:spacing w:before="720"/>
              <w:jc w:val="center"/>
            </w:pPr>
          </w:p>
        </w:tc>
        <w:tc>
          <w:tcPr>
            <w:tcW w:w="1925" w:type="dxa"/>
            <w:vAlign w:val="center"/>
          </w:tcPr>
          <w:p w14:paraId="30B942D7" w14:textId="77777777" w:rsidR="0079187B" w:rsidRDefault="0079187B" w:rsidP="00685060">
            <w:pPr>
              <w:widowControl w:val="0"/>
              <w:suppressAutoHyphens w:val="0"/>
              <w:autoSpaceDE w:val="0"/>
              <w:autoSpaceDN w:val="0"/>
              <w:spacing w:before="720"/>
              <w:jc w:val="center"/>
            </w:pPr>
          </w:p>
        </w:tc>
        <w:tc>
          <w:tcPr>
            <w:tcW w:w="1926" w:type="dxa"/>
            <w:vAlign w:val="center"/>
          </w:tcPr>
          <w:p w14:paraId="4E46044D" w14:textId="77777777" w:rsidR="0079187B" w:rsidRDefault="0079187B" w:rsidP="00685060">
            <w:pPr>
              <w:widowControl w:val="0"/>
              <w:suppressAutoHyphens w:val="0"/>
              <w:autoSpaceDE w:val="0"/>
              <w:autoSpaceDN w:val="0"/>
              <w:spacing w:before="720"/>
              <w:jc w:val="center"/>
            </w:pPr>
          </w:p>
        </w:tc>
        <w:tc>
          <w:tcPr>
            <w:tcW w:w="1926" w:type="dxa"/>
            <w:vAlign w:val="center"/>
          </w:tcPr>
          <w:p w14:paraId="6F1FE1C6" w14:textId="77777777" w:rsidR="0079187B" w:rsidRDefault="0079187B" w:rsidP="00685060">
            <w:pPr>
              <w:widowControl w:val="0"/>
              <w:suppressAutoHyphens w:val="0"/>
              <w:autoSpaceDE w:val="0"/>
              <w:autoSpaceDN w:val="0"/>
              <w:spacing w:before="720"/>
              <w:jc w:val="center"/>
            </w:pPr>
          </w:p>
        </w:tc>
      </w:tr>
      <w:tr w:rsidR="0079187B" w14:paraId="514F8B4B" w14:textId="77777777" w:rsidTr="00685060">
        <w:trPr>
          <w:trHeight w:val="2358"/>
        </w:trPr>
        <w:tc>
          <w:tcPr>
            <w:tcW w:w="1925" w:type="dxa"/>
            <w:vAlign w:val="center"/>
          </w:tcPr>
          <w:p w14:paraId="76EE92B7" w14:textId="3C2F70A8" w:rsidR="0079187B" w:rsidRDefault="00DB4F04" w:rsidP="00685060">
            <w:pPr>
              <w:widowControl w:val="0"/>
              <w:suppressAutoHyphens w:val="0"/>
              <w:autoSpaceDE w:val="0"/>
              <w:autoSpaceDN w:val="0"/>
              <w:spacing w:before="720"/>
              <w:jc w:val="center"/>
            </w:pPr>
            <w:r w:rsidRPr="00DB4F04">
              <w:t>Recognising handwritten digits for postal code on envelopes</w:t>
            </w:r>
          </w:p>
        </w:tc>
        <w:tc>
          <w:tcPr>
            <w:tcW w:w="1926" w:type="dxa"/>
            <w:vAlign w:val="center"/>
          </w:tcPr>
          <w:p w14:paraId="397F7D81" w14:textId="77777777" w:rsidR="0079187B" w:rsidRDefault="0079187B" w:rsidP="00685060">
            <w:pPr>
              <w:widowControl w:val="0"/>
              <w:suppressAutoHyphens w:val="0"/>
              <w:autoSpaceDE w:val="0"/>
              <w:autoSpaceDN w:val="0"/>
              <w:spacing w:before="720"/>
              <w:jc w:val="center"/>
            </w:pPr>
          </w:p>
        </w:tc>
        <w:tc>
          <w:tcPr>
            <w:tcW w:w="1925" w:type="dxa"/>
            <w:vAlign w:val="center"/>
          </w:tcPr>
          <w:p w14:paraId="6AFE7DA0" w14:textId="77777777" w:rsidR="0079187B" w:rsidRDefault="0079187B" w:rsidP="00685060">
            <w:pPr>
              <w:widowControl w:val="0"/>
              <w:suppressAutoHyphens w:val="0"/>
              <w:autoSpaceDE w:val="0"/>
              <w:autoSpaceDN w:val="0"/>
              <w:spacing w:before="720"/>
              <w:jc w:val="center"/>
            </w:pPr>
          </w:p>
        </w:tc>
        <w:tc>
          <w:tcPr>
            <w:tcW w:w="1926" w:type="dxa"/>
            <w:vAlign w:val="center"/>
          </w:tcPr>
          <w:p w14:paraId="40265311" w14:textId="77777777" w:rsidR="0079187B" w:rsidRDefault="0079187B" w:rsidP="00685060">
            <w:pPr>
              <w:widowControl w:val="0"/>
              <w:suppressAutoHyphens w:val="0"/>
              <w:autoSpaceDE w:val="0"/>
              <w:autoSpaceDN w:val="0"/>
              <w:spacing w:before="720"/>
              <w:jc w:val="center"/>
            </w:pPr>
          </w:p>
        </w:tc>
        <w:tc>
          <w:tcPr>
            <w:tcW w:w="1926" w:type="dxa"/>
            <w:vAlign w:val="center"/>
          </w:tcPr>
          <w:p w14:paraId="194D9B67" w14:textId="77777777" w:rsidR="0079187B" w:rsidRDefault="0079187B" w:rsidP="00685060">
            <w:pPr>
              <w:widowControl w:val="0"/>
              <w:suppressAutoHyphens w:val="0"/>
              <w:autoSpaceDE w:val="0"/>
              <w:autoSpaceDN w:val="0"/>
              <w:spacing w:before="720"/>
              <w:jc w:val="center"/>
            </w:pPr>
          </w:p>
        </w:tc>
      </w:tr>
    </w:tbl>
    <w:p w14:paraId="7EC21F3E" w14:textId="3997308F" w:rsidR="00FB660D" w:rsidRDefault="00FB660D">
      <w:pPr>
        <w:suppressAutoHyphens w:val="0"/>
        <w:spacing w:before="0" w:after="160" w:line="259" w:lineRule="auto"/>
      </w:pPr>
      <w:r>
        <w:br w:type="page"/>
      </w:r>
    </w:p>
    <w:p w14:paraId="69DB0825" w14:textId="77777777" w:rsidR="00685060" w:rsidRDefault="00065C24" w:rsidP="00C3175C">
      <w:pPr>
        <w:rPr>
          <w:b/>
          <w:bCs/>
        </w:rPr>
      </w:pPr>
      <w:r>
        <w:rPr>
          <w:b/>
          <w:bCs/>
        </w:rPr>
        <w:lastRenderedPageBreak/>
        <w:t>Question 1</w:t>
      </w:r>
      <w:r w:rsidR="00FD1EC9">
        <w:rPr>
          <w:b/>
          <w:bCs/>
        </w:rPr>
        <w:t>3</w:t>
      </w:r>
    </w:p>
    <w:p w14:paraId="6AD50D7B" w14:textId="7B8AFE1F" w:rsidR="00685060" w:rsidRDefault="00685060" w:rsidP="00C3175C">
      <w:pPr>
        <w:rPr>
          <w:bCs/>
        </w:rPr>
      </w:pPr>
      <w:r w:rsidRPr="00685060">
        <w:rPr>
          <w:bCs/>
        </w:rPr>
        <w:t xml:space="preserve">Which of the following statements best describes the impact of choosing the value of K in a K-Nearest Neighbours (KNN) classifier? </w:t>
      </w:r>
      <w:r>
        <w:rPr>
          <w:bCs/>
        </w:rPr>
        <w:t>(1 mark)</w:t>
      </w:r>
    </w:p>
    <w:p w14:paraId="45963BD0" w14:textId="7F762461" w:rsidR="00685060" w:rsidRPr="00685060" w:rsidRDefault="00685060" w:rsidP="00685060">
      <w:pPr>
        <w:pStyle w:val="MultipleChoice"/>
      </w:pPr>
      <w:r w:rsidRPr="00685060">
        <w:t>Choosing a very low value for K increases the risk of overfitting to noise in the training data.</w:t>
      </w:r>
    </w:p>
    <w:p w14:paraId="1507DD55" w14:textId="33EFFC9B" w:rsidR="00685060" w:rsidRPr="00685060" w:rsidRDefault="00685060" w:rsidP="00685060">
      <w:pPr>
        <w:pStyle w:val="MultipleChoice"/>
      </w:pPr>
      <w:r w:rsidRPr="00685060">
        <w:t>Selecting a very high value for K always improves the classifier's accuracy, as it uses more information from the dataset.</w:t>
      </w:r>
    </w:p>
    <w:p w14:paraId="716CC5C6" w14:textId="4BDAD540" w:rsidR="00685060" w:rsidRPr="00685060" w:rsidRDefault="00685060" w:rsidP="00685060">
      <w:pPr>
        <w:pStyle w:val="MultipleChoice"/>
      </w:pPr>
      <w:r w:rsidRPr="00685060">
        <w:t>K must always be equal to the number of classes present in the dataset to achieve balanced predictions.</w:t>
      </w:r>
    </w:p>
    <w:p w14:paraId="26AA0AD3" w14:textId="510C82A5" w:rsidR="00685060" w:rsidRPr="00685060" w:rsidRDefault="00685060" w:rsidP="00685060">
      <w:pPr>
        <w:pStyle w:val="MultipleChoice"/>
      </w:pPr>
      <w:r w:rsidRPr="00685060">
        <w:t>The value of K has no effect on the bias-variance trade-off in the KNN algorithm.</w:t>
      </w:r>
    </w:p>
    <w:p w14:paraId="7EB6C738" w14:textId="77777777" w:rsidR="006512FD" w:rsidRDefault="006512FD" w:rsidP="00685060">
      <w:pPr>
        <w:suppressAutoHyphens w:val="0"/>
        <w:spacing w:before="0" w:after="160"/>
        <w:rPr>
          <w:rFonts w:asciiTheme="minorHAnsi" w:eastAsiaTheme="minorEastAsia" w:hAnsiTheme="minorHAnsi" w:cstheme="minorBidi"/>
          <w:b/>
          <w:bCs/>
          <w:i/>
          <w:sz w:val="20"/>
          <w:lang w:val="en-GB" w:eastAsia="ja-JP"/>
        </w:rPr>
      </w:pPr>
    </w:p>
    <w:p w14:paraId="7C9A9A8E" w14:textId="3D68F61F" w:rsidR="00685060" w:rsidRPr="00685060" w:rsidRDefault="00685060" w:rsidP="00685060">
      <w:pPr>
        <w:suppressAutoHyphens w:val="0"/>
        <w:spacing w:before="0" w:after="160"/>
        <w:rPr>
          <w:rFonts w:asciiTheme="minorHAnsi" w:eastAsiaTheme="minorEastAsia" w:hAnsiTheme="minorHAnsi" w:cstheme="minorBidi"/>
          <w:b/>
          <w:bCs/>
          <w:i/>
          <w:sz w:val="20"/>
          <w:lang w:val="en-GB" w:eastAsia="ja-JP"/>
        </w:rPr>
      </w:pPr>
      <w:r w:rsidRPr="00685060">
        <w:rPr>
          <w:rFonts w:asciiTheme="minorHAnsi" w:eastAsiaTheme="minorEastAsia" w:hAnsiTheme="minorHAnsi" w:cstheme="minorBidi"/>
          <w:b/>
          <w:bCs/>
          <w:i/>
          <w:sz w:val="20"/>
          <w:lang w:val="en-GB" w:eastAsia="ja-JP"/>
        </w:rPr>
        <w:t>Choose one answer only</w:t>
      </w:r>
    </w:p>
    <w:p w14:paraId="47EE9CF7" w14:textId="1EF2FCB2" w:rsidR="004344AA" w:rsidRDefault="00065C24" w:rsidP="00C3175C">
      <w:pPr>
        <w:rPr>
          <w:b/>
          <w:bCs/>
        </w:rPr>
      </w:pPr>
      <w:r>
        <w:rPr>
          <w:b/>
        </w:rPr>
        <w:t>Question</w:t>
      </w:r>
      <w:r w:rsidRPr="00EE489E">
        <w:rPr>
          <w:b/>
          <w:bCs/>
        </w:rPr>
        <w:t xml:space="preserve"> </w:t>
      </w:r>
      <w:r w:rsidR="004344AA" w:rsidRPr="00EE489E">
        <w:rPr>
          <w:b/>
          <w:bCs/>
        </w:rPr>
        <w:t xml:space="preserve">14 </w:t>
      </w:r>
    </w:p>
    <w:p w14:paraId="06BB115D" w14:textId="7652E0F8" w:rsidR="005A1C59" w:rsidRPr="005A1C59" w:rsidRDefault="00096CBC" w:rsidP="00C3175C">
      <w:r>
        <w:t xml:space="preserve">Identify properties of </w:t>
      </w:r>
      <w:r w:rsidR="005A1C59" w:rsidRPr="005A1C59">
        <w:t>a hash value and a digital signature</w:t>
      </w:r>
      <w:r>
        <w:t xml:space="preserve"> in se</w:t>
      </w:r>
      <w:r w:rsidR="0021292C">
        <w:t>cure software systems</w:t>
      </w:r>
      <w:r w:rsidR="005A1C59" w:rsidRPr="005A1C59">
        <w:t>.</w:t>
      </w:r>
      <w:r w:rsidR="007E71BB">
        <w:t xml:space="preserve"> </w:t>
      </w:r>
      <w:r w:rsidR="005A1C59">
        <w:t>(</w:t>
      </w:r>
      <w:r w:rsidR="006D598A">
        <w:t>3</w:t>
      </w:r>
      <w:r w:rsidR="005A1C59">
        <w:t xml:space="preserve"> marks)</w:t>
      </w:r>
    </w:p>
    <w:tbl>
      <w:tblPr>
        <w:tblStyle w:val="TableGrid"/>
        <w:tblW w:w="0" w:type="auto"/>
        <w:tblLook w:val="04A0" w:firstRow="1" w:lastRow="0" w:firstColumn="1" w:lastColumn="0" w:noHBand="0" w:noVBand="1"/>
      </w:tblPr>
      <w:tblGrid>
        <w:gridCol w:w="5524"/>
        <w:gridCol w:w="2126"/>
        <w:gridCol w:w="1978"/>
      </w:tblGrid>
      <w:tr w:rsidR="005A1C59" w14:paraId="6608F305" w14:textId="77777777" w:rsidTr="005A1C59">
        <w:tc>
          <w:tcPr>
            <w:tcW w:w="5524" w:type="dxa"/>
          </w:tcPr>
          <w:p w14:paraId="479367E3" w14:textId="77777777" w:rsidR="005A1C59" w:rsidRDefault="005A1C59" w:rsidP="00C3175C"/>
        </w:tc>
        <w:tc>
          <w:tcPr>
            <w:tcW w:w="2126" w:type="dxa"/>
          </w:tcPr>
          <w:p w14:paraId="7D054422" w14:textId="0D7DB696" w:rsidR="005A1C59" w:rsidRDefault="005A1C59" w:rsidP="00C3175C">
            <w:r w:rsidRPr="005A1C59">
              <w:t>Hash value</w:t>
            </w:r>
          </w:p>
        </w:tc>
        <w:tc>
          <w:tcPr>
            <w:tcW w:w="1978" w:type="dxa"/>
          </w:tcPr>
          <w:p w14:paraId="4E13BB65" w14:textId="6E2F09E9" w:rsidR="005A1C59" w:rsidRDefault="005A1C59" w:rsidP="00C3175C">
            <w:r w:rsidRPr="005A1C59">
              <w:t>Digital signature</w:t>
            </w:r>
          </w:p>
        </w:tc>
      </w:tr>
      <w:tr w:rsidR="005A1C59" w14:paraId="10348005" w14:textId="77777777" w:rsidTr="005A1C59">
        <w:tc>
          <w:tcPr>
            <w:tcW w:w="5524" w:type="dxa"/>
          </w:tcPr>
          <w:p w14:paraId="00600526" w14:textId="28B6C88A" w:rsidR="005A1C59" w:rsidRDefault="005A1C59" w:rsidP="00C3175C">
            <w:r w:rsidRPr="005A1C59">
              <w:t>Prevents the sender from denying it (non-repudiation)</w:t>
            </w:r>
          </w:p>
        </w:tc>
        <w:tc>
          <w:tcPr>
            <w:tcW w:w="2126" w:type="dxa"/>
          </w:tcPr>
          <w:p w14:paraId="7EB23FB8" w14:textId="77777777" w:rsidR="005A1C59" w:rsidRDefault="005A1C59" w:rsidP="00C3175C"/>
        </w:tc>
        <w:tc>
          <w:tcPr>
            <w:tcW w:w="1978" w:type="dxa"/>
          </w:tcPr>
          <w:p w14:paraId="1743698A" w14:textId="77777777" w:rsidR="005A1C59" w:rsidRDefault="005A1C59" w:rsidP="00C3175C"/>
        </w:tc>
      </w:tr>
      <w:tr w:rsidR="005A1C59" w14:paraId="7794EF95" w14:textId="77777777" w:rsidTr="005A1C59">
        <w:tc>
          <w:tcPr>
            <w:tcW w:w="5524" w:type="dxa"/>
          </w:tcPr>
          <w:p w14:paraId="491FEBB9" w14:textId="540D74B7" w:rsidR="005A1C59" w:rsidRDefault="005A1C59" w:rsidP="00C3175C">
            <w:r w:rsidRPr="005A1C59">
              <w:t>Uses hashing and encryption to prove who sent the data (authenticity)</w:t>
            </w:r>
          </w:p>
        </w:tc>
        <w:tc>
          <w:tcPr>
            <w:tcW w:w="2126" w:type="dxa"/>
          </w:tcPr>
          <w:p w14:paraId="68A302FA" w14:textId="77777777" w:rsidR="005A1C59" w:rsidRDefault="005A1C59" w:rsidP="00C3175C"/>
        </w:tc>
        <w:tc>
          <w:tcPr>
            <w:tcW w:w="1978" w:type="dxa"/>
          </w:tcPr>
          <w:p w14:paraId="50B62ACE" w14:textId="77777777" w:rsidR="005A1C59" w:rsidRDefault="005A1C59" w:rsidP="00C3175C"/>
        </w:tc>
      </w:tr>
      <w:tr w:rsidR="005A1C59" w14:paraId="4FDAE953" w14:textId="77777777" w:rsidTr="005A1C59">
        <w:tc>
          <w:tcPr>
            <w:tcW w:w="5524" w:type="dxa"/>
          </w:tcPr>
          <w:p w14:paraId="746F056A" w14:textId="6F47280B" w:rsidR="005A1C59" w:rsidRDefault="005A1C59" w:rsidP="00C3175C">
            <w:r w:rsidRPr="005A1C59">
              <w:t>Ensure</w:t>
            </w:r>
            <w:r w:rsidR="00CB734F">
              <w:t>s</w:t>
            </w:r>
            <w:r w:rsidRPr="005A1C59">
              <w:t xml:space="preserve"> data has not been changed (integrity)</w:t>
            </w:r>
          </w:p>
        </w:tc>
        <w:tc>
          <w:tcPr>
            <w:tcW w:w="2126" w:type="dxa"/>
          </w:tcPr>
          <w:p w14:paraId="622FAB04" w14:textId="77777777" w:rsidR="005A1C59" w:rsidRDefault="005A1C59" w:rsidP="00C3175C"/>
        </w:tc>
        <w:tc>
          <w:tcPr>
            <w:tcW w:w="1978" w:type="dxa"/>
          </w:tcPr>
          <w:p w14:paraId="59C0ADDD" w14:textId="77777777" w:rsidR="005A1C59" w:rsidRDefault="005A1C59" w:rsidP="00C3175C"/>
        </w:tc>
      </w:tr>
    </w:tbl>
    <w:p w14:paraId="5CE72153" w14:textId="77777777" w:rsidR="00683E1E" w:rsidRDefault="00683E1E" w:rsidP="00C3175C">
      <w:pPr>
        <w:suppressAutoHyphens w:val="0"/>
        <w:spacing w:before="0" w:after="160"/>
        <w:rPr>
          <w:rFonts w:asciiTheme="minorHAnsi" w:eastAsiaTheme="minorEastAsia" w:hAnsiTheme="minorHAnsi" w:cstheme="minorBidi"/>
          <w:b/>
          <w:bCs/>
          <w:i/>
          <w:sz w:val="20"/>
          <w:lang w:val="en-GB" w:eastAsia="ja-JP"/>
        </w:rPr>
      </w:pPr>
    </w:p>
    <w:p w14:paraId="4851BFDC" w14:textId="5BB2294C" w:rsidR="00683E1E" w:rsidRDefault="00683E1E" w:rsidP="00C3175C">
      <w:pPr>
        <w:suppressAutoHyphens w:val="0"/>
        <w:spacing w:before="0" w:after="160"/>
        <w:rPr>
          <w:rFonts w:asciiTheme="minorHAnsi" w:eastAsiaTheme="minorEastAsia" w:hAnsiTheme="minorHAnsi" w:cstheme="minorBidi"/>
          <w:b/>
          <w:bCs/>
          <w:i/>
          <w:sz w:val="20"/>
          <w:lang w:val="en-GB" w:eastAsia="ja-JP"/>
        </w:rPr>
      </w:pPr>
      <w:r w:rsidRPr="00683E1E">
        <w:rPr>
          <w:rFonts w:asciiTheme="minorHAnsi" w:eastAsiaTheme="minorEastAsia" w:hAnsiTheme="minorHAnsi" w:cstheme="minorBidi"/>
          <w:b/>
          <w:bCs/>
          <w:i/>
          <w:sz w:val="20"/>
          <w:lang w:val="en-GB" w:eastAsia="ja-JP"/>
        </w:rPr>
        <w:t>Select all that apply</w:t>
      </w:r>
    </w:p>
    <w:p w14:paraId="686A4BCE" w14:textId="50EB0CCE" w:rsidR="00683E1E" w:rsidRDefault="00683E1E">
      <w:pPr>
        <w:suppressAutoHyphens w:val="0"/>
        <w:spacing w:before="0" w:after="160" w:line="259" w:lineRule="auto"/>
        <w:rPr>
          <w:rFonts w:asciiTheme="minorHAnsi" w:eastAsiaTheme="minorEastAsia" w:hAnsiTheme="minorHAnsi" w:cstheme="minorBidi"/>
          <w:b/>
          <w:bCs/>
          <w:i/>
          <w:sz w:val="20"/>
          <w:lang w:val="en-GB" w:eastAsia="ja-JP"/>
        </w:rPr>
      </w:pPr>
      <w:r>
        <w:rPr>
          <w:rFonts w:asciiTheme="minorHAnsi" w:eastAsiaTheme="minorEastAsia" w:hAnsiTheme="minorHAnsi" w:cstheme="minorBidi"/>
          <w:b/>
          <w:bCs/>
          <w:i/>
          <w:sz w:val="20"/>
          <w:lang w:val="en-GB" w:eastAsia="ja-JP"/>
        </w:rPr>
        <w:br w:type="page"/>
      </w:r>
    </w:p>
    <w:p w14:paraId="198DD26C" w14:textId="6A6D09D6" w:rsidR="0063603D" w:rsidRDefault="004344AA" w:rsidP="005A1C59">
      <w:r w:rsidRPr="001448BC">
        <w:rPr>
          <w:b/>
        </w:rPr>
        <w:t>Question 1</w:t>
      </w:r>
      <w:r w:rsidR="005A1C59">
        <w:rPr>
          <w:b/>
        </w:rPr>
        <w:t>5</w:t>
      </w:r>
      <w:r>
        <w:t xml:space="preserve"> </w:t>
      </w:r>
    </w:p>
    <w:p w14:paraId="498464F4" w14:textId="3B3CC220" w:rsidR="005A1C59" w:rsidRPr="005A1C59" w:rsidRDefault="005A1C59" w:rsidP="005A1C59">
      <w:pPr>
        <w:rPr>
          <w:bCs/>
        </w:rPr>
      </w:pPr>
      <w:r w:rsidRPr="005A1C59">
        <w:rPr>
          <w:bCs/>
        </w:rPr>
        <w:t>Which of the following machine learning models are suitable for classification problems? (2 marks)</w:t>
      </w:r>
    </w:p>
    <w:p w14:paraId="663EB337" w14:textId="24F01B45" w:rsidR="005A1C59" w:rsidRPr="005A1C59" w:rsidRDefault="005A1C59" w:rsidP="005A1C59">
      <w:pPr>
        <w:pStyle w:val="MultipleChoice"/>
      </w:pPr>
      <w:r w:rsidRPr="005A1C59">
        <w:t>Decision tree</w:t>
      </w:r>
    </w:p>
    <w:p w14:paraId="322B29C1" w14:textId="4AF9F26E" w:rsidR="005A1C59" w:rsidRPr="005A1C59" w:rsidRDefault="005A1C59" w:rsidP="005A1C59">
      <w:pPr>
        <w:pStyle w:val="MultipleChoice"/>
      </w:pPr>
      <w:r w:rsidRPr="005A1C59">
        <w:t>Neural network</w:t>
      </w:r>
    </w:p>
    <w:p w14:paraId="03CCEF70" w14:textId="4437C330" w:rsidR="005A1C59" w:rsidRPr="005A1C59" w:rsidRDefault="005A1C59" w:rsidP="005A1C59">
      <w:pPr>
        <w:pStyle w:val="MultipleChoice"/>
      </w:pPr>
      <w:r w:rsidRPr="005A1C59">
        <w:t>Linear regression</w:t>
      </w:r>
    </w:p>
    <w:p w14:paraId="6FD940ED" w14:textId="2122A217" w:rsidR="005A1C59" w:rsidRPr="005A1C59" w:rsidRDefault="005A1C59" w:rsidP="005A1C59">
      <w:pPr>
        <w:pStyle w:val="MultipleChoice"/>
      </w:pPr>
      <w:r w:rsidRPr="005A1C59">
        <w:t>Logistic regression</w:t>
      </w:r>
    </w:p>
    <w:p w14:paraId="226BEF05" w14:textId="4BF401CA" w:rsidR="005A1C59" w:rsidRPr="005A1C59" w:rsidRDefault="005A1C59" w:rsidP="005A1C59">
      <w:pPr>
        <w:pStyle w:val="MultipleChoice"/>
      </w:pPr>
      <w:r w:rsidRPr="005A1C59">
        <w:t>K-nearest neighbours (KNN)</w:t>
      </w:r>
    </w:p>
    <w:p w14:paraId="21219554" w14:textId="6AF57686" w:rsidR="005A1C59" w:rsidRDefault="005A1C59" w:rsidP="005A1C59">
      <w:pPr>
        <w:pStyle w:val="MultipleChoice"/>
      </w:pPr>
      <w:r w:rsidRPr="005A1C59">
        <w:t>Polynomial regression</w:t>
      </w:r>
    </w:p>
    <w:p w14:paraId="76DDFE12" w14:textId="77777777" w:rsidR="006512FD" w:rsidRDefault="006512FD" w:rsidP="005A1C59">
      <w:pPr>
        <w:suppressAutoHyphens w:val="0"/>
        <w:spacing w:before="0" w:after="160"/>
        <w:rPr>
          <w:rFonts w:asciiTheme="minorHAnsi" w:eastAsiaTheme="minorEastAsia" w:hAnsiTheme="minorHAnsi" w:cstheme="minorBidi"/>
          <w:b/>
          <w:bCs/>
          <w:i/>
          <w:sz w:val="20"/>
          <w:lang w:val="en-GB" w:eastAsia="ja-JP"/>
        </w:rPr>
      </w:pPr>
    </w:p>
    <w:p w14:paraId="1BE8BB17" w14:textId="624B1E80" w:rsidR="005A1C59" w:rsidRDefault="005A1C59" w:rsidP="005A1C59">
      <w:pPr>
        <w:suppressAutoHyphens w:val="0"/>
        <w:spacing w:before="0" w:after="160"/>
        <w:rPr>
          <w:rFonts w:asciiTheme="minorHAnsi" w:eastAsiaTheme="minorEastAsia" w:hAnsiTheme="minorHAnsi" w:cstheme="minorBidi"/>
          <w:b/>
          <w:bCs/>
          <w:i/>
          <w:sz w:val="20"/>
          <w:lang w:val="en-GB" w:eastAsia="ja-JP"/>
        </w:rPr>
      </w:pPr>
      <w:r w:rsidRPr="005A1C59">
        <w:rPr>
          <w:rFonts w:asciiTheme="minorHAnsi" w:eastAsiaTheme="minorEastAsia" w:hAnsiTheme="minorHAnsi" w:cstheme="minorBidi"/>
          <w:b/>
          <w:bCs/>
          <w:i/>
          <w:sz w:val="20"/>
          <w:lang w:val="en-GB" w:eastAsia="ja-JP"/>
        </w:rPr>
        <w:t>Select ALL that apply</w:t>
      </w:r>
    </w:p>
    <w:p w14:paraId="7123106D" w14:textId="693A2486" w:rsidR="00C318F4" w:rsidRDefault="00C318F4">
      <w:pPr>
        <w:suppressAutoHyphens w:val="0"/>
        <w:spacing w:before="0" w:after="160" w:line="259" w:lineRule="auto"/>
        <w:rPr>
          <w:rFonts w:asciiTheme="minorHAnsi" w:eastAsiaTheme="minorEastAsia" w:hAnsiTheme="minorHAnsi" w:cstheme="minorBidi"/>
          <w:b/>
          <w:bCs/>
          <w:i/>
          <w:sz w:val="20"/>
          <w:lang w:val="en-GB" w:eastAsia="ja-JP"/>
        </w:rPr>
      </w:pPr>
      <w:r>
        <w:rPr>
          <w:rFonts w:asciiTheme="minorHAnsi" w:eastAsiaTheme="minorEastAsia" w:hAnsiTheme="minorHAnsi" w:cstheme="minorBidi"/>
          <w:b/>
          <w:bCs/>
          <w:i/>
          <w:sz w:val="20"/>
          <w:lang w:val="en-GB" w:eastAsia="ja-JP"/>
        </w:rPr>
        <w:br w:type="page"/>
      </w:r>
    </w:p>
    <w:p w14:paraId="6D8746CC" w14:textId="5DAF10E8" w:rsidR="004344AA" w:rsidRDefault="004344AA" w:rsidP="00C3175C">
      <w:pPr>
        <w:rPr>
          <w:b/>
        </w:rPr>
      </w:pPr>
      <w:r w:rsidRPr="000C268E">
        <w:rPr>
          <w:b/>
        </w:rPr>
        <w:lastRenderedPageBreak/>
        <w:t>Question 1</w:t>
      </w:r>
      <w:r>
        <w:rPr>
          <w:b/>
        </w:rPr>
        <w:t xml:space="preserve">6 </w:t>
      </w:r>
    </w:p>
    <w:p w14:paraId="69C993DF" w14:textId="60CFF4ED" w:rsidR="00C318F4" w:rsidRDefault="00C318F4" w:rsidP="00C3175C">
      <w:pPr>
        <w:rPr>
          <w:b/>
        </w:rPr>
      </w:pPr>
      <w:r>
        <w:rPr>
          <w:b/>
        </w:rPr>
        <w:t>Consider the following algorithm</w:t>
      </w:r>
    </w:p>
    <w:p w14:paraId="06D85B4A" w14:textId="53B85552" w:rsidR="00C318F4" w:rsidRPr="00C318F4" w:rsidRDefault="00C318F4" w:rsidP="00C318F4">
      <w:pPr>
        <w:rPr>
          <w:bCs/>
        </w:rPr>
      </w:pPr>
      <w:r w:rsidRPr="00C318F4">
        <w:rPr>
          <w:bCs/>
        </w:rPr>
        <w:t>BEGIN</w:t>
      </w:r>
    </w:p>
    <w:p w14:paraId="7C282050" w14:textId="61AE02AE" w:rsidR="00C318F4" w:rsidRPr="00C318F4" w:rsidRDefault="00C318F4" w:rsidP="00C318F4">
      <w:pPr>
        <w:rPr>
          <w:bCs/>
        </w:rPr>
      </w:pPr>
      <w:r w:rsidRPr="00C318F4">
        <w:rPr>
          <w:bCs/>
        </w:rPr>
        <w:t xml:space="preserve">      word = "SOFTWARE"</w:t>
      </w:r>
    </w:p>
    <w:p w14:paraId="232D9336" w14:textId="24D14F09" w:rsidR="00C318F4" w:rsidRPr="00C318F4" w:rsidRDefault="00C318F4" w:rsidP="00C318F4">
      <w:pPr>
        <w:rPr>
          <w:bCs/>
        </w:rPr>
      </w:pPr>
      <w:r w:rsidRPr="00C318F4">
        <w:rPr>
          <w:bCs/>
        </w:rPr>
        <w:t xml:space="preserve">      index = 1</w:t>
      </w:r>
    </w:p>
    <w:p w14:paraId="7C990BA6" w14:textId="66D94B20" w:rsidR="00C318F4" w:rsidRPr="00C318F4" w:rsidRDefault="00C318F4" w:rsidP="00C318F4">
      <w:pPr>
        <w:rPr>
          <w:bCs/>
        </w:rPr>
      </w:pPr>
      <w:r w:rsidRPr="00C318F4">
        <w:rPr>
          <w:bCs/>
        </w:rPr>
        <w:t xml:space="preserve">      result = ""</w:t>
      </w:r>
    </w:p>
    <w:p w14:paraId="1E48A5F1" w14:textId="3923F58C" w:rsidR="00C318F4" w:rsidRPr="00C318F4" w:rsidRDefault="00C318F4" w:rsidP="00C318F4">
      <w:pPr>
        <w:rPr>
          <w:bCs/>
        </w:rPr>
      </w:pPr>
      <w:r w:rsidRPr="00C318F4">
        <w:rPr>
          <w:bCs/>
        </w:rPr>
        <w:t xml:space="preserve">      WHILE index &lt;= LENGTH(word)</w:t>
      </w:r>
    </w:p>
    <w:p w14:paraId="42C948C1" w14:textId="338FDD6B" w:rsidR="00C318F4" w:rsidRPr="00C318F4" w:rsidRDefault="00C318F4" w:rsidP="00C318F4">
      <w:pPr>
        <w:rPr>
          <w:bCs/>
        </w:rPr>
      </w:pPr>
      <w:r w:rsidRPr="00C318F4">
        <w:rPr>
          <w:bCs/>
        </w:rPr>
        <w:t xml:space="preserve">            IF index MOD 2 = 0 THEN</w:t>
      </w:r>
    </w:p>
    <w:p w14:paraId="6C4C7826" w14:textId="312E1861" w:rsidR="00C318F4" w:rsidRPr="00C318F4" w:rsidRDefault="00C318F4" w:rsidP="00C318F4">
      <w:pPr>
        <w:rPr>
          <w:bCs/>
        </w:rPr>
      </w:pPr>
      <w:r w:rsidRPr="00C318F4">
        <w:rPr>
          <w:bCs/>
        </w:rPr>
        <w:t xml:space="preserve">                  result = result + SUBSTRING(word, index - 1, 1)</w:t>
      </w:r>
    </w:p>
    <w:p w14:paraId="3B92A44D" w14:textId="506A1828" w:rsidR="00C318F4" w:rsidRPr="00C318F4" w:rsidRDefault="00C318F4" w:rsidP="00C318F4">
      <w:pPr>
        <w:rPr>
          <w:bCs/>
        </w:rPr>
      </w:pPr>
      <w:r w:rsidRPr="00C318F4">
        <w:rPr>
          <w:bCs/>
        </w:rPr>
        <w:t xml:space="preserve">            END IF</w:t>
      </w:r>
    </w:p>
    <w:p w14:paraId="73DFFB8A" w14:textId="112D84FC" w:rsidR="00C318F4" w:rsidRPr="00C318F4" w:rsidRDefault="00C318F4" w:rsidP="00C318F4">
      <w:pPr>
        <w:rPr>
          <w:bCs/>
        </w:rPr>
      </w:pPr>
      <w:r w:rsidRPr="00C318F4">
        <w:rPr>
          <w:bCs/>
        </w:rPr>
        <w:t xml:space="preserve">            index = index + 1</w:t>
      </w:r>
    </w:p>
    <w:p w14:paraId="0E640B50" w14:textId="1A5371D8" w:rsidR="00C318F4" w:rsidRPr="00C318F4" w:rsidRDefault="00C318F4" w:rsidP="00C318F4">
      <w:pPr>
        <w:rPr>
          <w:bCs/>
        </w:rPr>
      </w:pPr>
      <w:r w:rsidRPr="00C318F4">
        <w:rPr>
          <w:bCs/>
        </w:rPr>
        <w:t xml:space="preserve">      END WHILE</w:t>
      </w:r>
    </w:p>
    <w:p w14:paraId="7924A6FA" w14:textId="0E432B16" w:rsidR="00C318F4" w:rsidRPr="00C318F4" w:rsidRDefault="00C318F4" w:rsidP="00C318F4">
      <w:pPr>
        <w:rPr>
          <w:bCs/>
        </w:rPr>
      </w:pPr>
      <w:r w:rsidRPr="00C318F4">
        <w:rPr>
          <w:bCs/>
        </w:rPr>
        <w:t xml:space="preserve">      PRINT result</w:t>
      </w:r>
    </w:p>
    <w:p w14:paraId="0E26BB49" w14:textId="77777777" w:rsidR="00C318F4" w:rsidRDefault="00C318F4" w:rsidP="00C318F4">
      <w:pPr>
        <w:rPr>
          <w:bCs/>
        </w:rPr>
      </w:pPr>
      <w:r w:rsidRPr="00C318F4">
        <w:rPr>
          <w:bCs/>
        </w:rPr>
        <w:t>END</w:t>
      </w:r>
    </w:p>
    <w:p w14:paraId="7866C21B" w14:textId="77777777" w:rsidR="00EF0420" w:rsidRPr="00EF0420" w:rsidRDefault="00EF0420" w:rsidP="00EF0420">
      <w:pPr>
        <w:rPr>
          <w:bCs/>
        </w:rPr>
      </w:pPr>
      <w:r w:rsidRPr="00EF0420">
        <w:rPr>
          <w:b/>
          <w:bCs/>
        </w:rPr>
        <w:t>Note:</w:t>
      </w:r>
      <w:r w:rsidRPr="00EF0420">
        <w:rPr>
          <w:bCs/>
        </w:rPr>
        <w:t xml:space="preserve"> The SUBSTRING function extracts a portion of a string starting from a given index for a specified length.</w:t>
      </w:r>
    </w:p>
    <w:p w14:paraId="1931795A" w14:textId="77777777" w:rsidR="00EF0420" w:rsidRPr="00EF0420" w:rsidRDefault="00EF0420" w:rsidP="00EF0420">
      <w:pPr>
        <w:rPr>
          <w:bCs/>
        </w:rPr>
      </w:pPr>
      <w:r w:rsidRPr="00EF0420">
        <w:rPr>
          <w:bCs/>
        </w:rPr>
        <w:t>In the algorithm, SUBSTRING(word, index - 1, 1) extracts one character from word beginning at position index - 1 </w:t>
      </w:r>
    </w:p>
    <w:p w14:paraId="1A0928C5" w14:textId="77777777" w:rsidR="00EF0420" w:rsidRPr="00EF0420" w:rsidRDefault="00EF0420" w:rsidP="00EF0420">
      <w:pPr>
        <w:rPr>
          <w:bCs/>
        </w:rPr>
      </w:pPr>
      <w:r w:rsidRPr="00EF0420">
        <w:rPr>
          <w:bCs/>
        </w:rPr>
        <w:t>Assume string indexing begins at zero</w:t>
      </w:r>
    </w:p>
    <w:p w14:paraId="50440EB1" w14:textId="59998E4A" w:rsidR="00C318F4" w:rsidRDefault="00C318F4" w:rsidP="00C3175C">
      <w:pPr>
        <w:rPr>
          <w:bCs/>
        </w:rPr>
      </w:pPr>
      <w:r>
        <w:rPr>
          <w:bCs/>
        </w:rPr>
        <w:t xml:space="preserve">Desk check this algorithm to show </w:t>
      </w:r>
      <w:r w:rsidRPr="00C318F4">
        <w:rPr>
          <w:bCs/>
        </w:rPr>
        <w:t xml:space="preserve">the final value printed </w:t>
      </w:r>
      <w:r>
        <w:rPr>
          <w:bCs/>
        </w:rPr>
        <w:t>(3 Marks)</w:t>
      </w:r>
    </w:p>
    <w:tbl>
      <w:tblPr>
        <w:tblStyle w:val="TableGrid"/>
        <w:tblW w:w="0" w:type="auto"/>
        <w:tblLook w:val="04A0" w:firstRow="1" w:lastRow="0" w:firstColumn="1" w:lastColumn="0" w:noHBand="0" w:noVBand="1"/>
      </w:tblPr>
      <w:tblGrid>
        <w:gridCol w:w="9628"/>
      </w:tblGrid>
      <w:tr w:rsidR="00C318F4" w14:paraId="1531DB15" w14:textId="77777777" w:rsidTr="009A1A42">
        <w:trPr>
          <w:trHeight w:val="13740"/>
        </w:trPr>
        <w:tc>
          <w:tcPr>
            <w:tcW w:w="9628" w:type="dxa"/>
          </w:tcPr>
          <w:p w14:paraId="2A298075" w14:textId="43370A2D" w:rsidR="00C318F4" w:rsidRDefault="009A1A42" w:rsidP="00C3175C">
            <w:pPr>
              <w:rPr>
                <w:bCs/>
              </w:rPr>
            </w:pPr>
            <w:r>
              <w:rPr>
                <w:bCs/>
              </w:rPr>
              <w:lastRenderedPageBreak/>
              <w:t>Question 16</w:t>
            </w:r>
          </w:p>
        </w:tc>
      </w:tr>
    </w:tbl>
    <w:p w14:paraId="2BC89419" w14:textId="42D3D323" w:rsidR="009A1A42" w:rsidRDefault="009A1A42" w:rsidP="00C3175C">
      <w:pPr>
        <w:rPr>
          <w:b/>
          <w:bCs/>
        </w:rPr>
      </w:pPr>
    </w:p>
    <w:p w14:paraId="107C849A" w14:textId="101DFD22" w:rsidR="00776FD1" w:rsidRDefault="006512FD" w:rsidP="00C3175C">
      <w:pPr>
        <w:rPr>
          <w:b/>
          <w:bCs/>
        </w:rPr>
      </w:pPr>
      <w:r>
        <w:rPr>
          <w:b/>
          <w:bCs/>
        </w:rPr>
        <w:t>Q</w:t>
      </w:r>
      <w:r w:rsidR="00776FD1" w:rsidRPr="20C59879">
        <w:rPr>
          <w:b/>
          <w:bCs/>
        </w:rPr>
        <w:t xml:space="preserve">uestion 17 </w:t>
      </w:r>
    </w:p>
    <w:p w14:paraId="64A29981" w14:textId="77777777" w:rsidR="007A04A9" w:rsidRPr="007A04A9" w:rsidRDefault="007A04A9" w:rsidP="007A04A9">
      <w:r w:rsidRPr="007A04A9">
        <w:t>Fountain Meadow High School is developing a mobile app that allows students and teachers to:</w:t>
      </w:r>
    </w:p>
    <w:p w14:paraId="4CE7D3BD" w14:textId="77777777" w:rsidR="007A04A9" w:rsidRPr="007A04A9" w:rsidRDefault="007A04A9" w:rsidP="006512FD">
      <w:pPr>
        <w:pStyle w:val="ListBullet"/>
      </w:pPr>
      <w:r w:rsidRPr="007A04A9">
        <w:t>log in with a username and password</w:t>
      </w:r>
    </w:p>
    <w:p w14:paraId="74B2C662" w14:textId="77777777" w:rsidR="007A04A9" w:rsidRPr="007A04A9" w:rsidRDefault="007A04A9" w:rsidP="006512FD">
      <w:pPr>
        <w:pStyle w:val="ListBullet"/>
      </w:pPr>
      <w:r w:rsidRPr="007A04A9">
        <w:t>view and update student details</w:t>
      </w:r>
    </w:p>
    <w:p w14:paraId="09719DCF" w14:textId="77777777" w:rsidR="007A04A9" w:rsidRPr="007A04A9" w:rsidRDefault="007A04A9" w:rsidP="006512FD">
      <w:pPr>
        <w:pStyle w:val="ListBullet"/>
      </w:pPr>
      <w:r w:rsidRPr="007A04A9">
        <w:t>access assessment results</w:t>
      </w:r>
    </w:p>
    <w:p w14:paraId="66BFB995" w14:textId="77777777" w:rsidR="007A04A9" w:rsidRPr="007A04A9" w:rsidRDefault="007A04A9" w:rsidP="006512FD">
      <w:pPr>
        <w:pStyle w:val="ListBullet"/>
      </w:pPr>
      <w:r w:rsidRPr="007A04A9">
        <w:t>store data in the cloud</w:t>
      </w:r>
    </w:p>
    <w:p w14:paraId="643F697C" w14:textId="77777777" w:rsidR="007A04A9" w:rsidRPr="007A04A9" w:rsidRDefault="007A04A9" w:rsidP="007A04A9">
      <w:r w:rsidRPr="007A04A9">
        <w:t>The system must protect sensitive student information and comply with privacy laws.</w:t>
      </w:r>
    </w:p>
    <w:p w14:paraId="1E7772B7" w14:textId="627FB9FF" w:rsidR="007A04A9" w:rsidRDefault="007A04A9" w:rsidP="00C3175C">
      <w:pPr>
        <w:rPr>
          <w:b/>
          <w:bCs/>
        </w:rPr>
      </w:pPr>
      <w:r>
        <w:rPr>
          <w:b/>
          <w:bCs/>
        </w:rPr>
        <w:t>Part A (3 marks)</w:t>
      </w:r>
    </w:p>
    <w:p w14:paraId="3F2A6E78" w14:textId="1B516E10" w:rsidR="007A04A9" w:rsidRDefault="007A04A9" w:rsidP="00C3175C">
      <w:r w:rsidRPr="007A04A9">
        <w:t>Select and justify a machine-readable data format for transferring assessment results to the front end.</w:t>
      </w:r>
    </w:p>
    <w:tbl>
      <w:tblPr>
        <w:tblStyle w:val="TableGrid"/>
        <w:tblW w:w="0" w:type="auto"/>
        <w:tblLook w:val="04A0" w:firstRow="1" w:lastRow="0" w:firstColumn="1" w:lastColumn="0" w:noHBand="0" w:noVBand="1"/>
      </w:tblPr>
      <w:tblGrid>
        <w:gridCol w:w="9628"/>
      </w:tblGrid>
      <w:tr w:rsidR="007A04A9" w14:paraId="2E27B986" w14:textId="77777777" w:rsidTr="007A04A9">
        <w:trPr>
          <w:trHeight w:val="8194"/>
        </w:trPr>
        <w:tc>
          <w:tcPr>
            <w:tcW w:w="9628" w:type="dxa"/>
          </w:tcPr>
          <w:p w14:paraId="0FBBAEA5" w14:textId="77777777" w:rsidR="007A04A9" w:rsidRDefault="007A04A9" w:rsidP="00C3175C"/>
        </w:tc>
      </w:tr>
    </w:tbl>
    <w:p w14:paraId="480AF80D" w14:textId="77777777" w:rsidR="009A1A42" w:rsidRDefault="009A1A42" w:rsidP="00C3175C">
      <w:pPr>
        <w:rPr>
          <w:b/>
          <w:bCs/>
        </w:rPr>
      </w:pPr>
    </w:p>
    <w:p w14:paraId="4DF1BF5C" w14:textId="41FDFE20" w:rsidR="007A04A9" w:rsidRPr="007A04A9" w:rsidRDefault="007A04A9" w:rsidP="00C3175C">
      <w:pPr>
        <w:rPr>
          <w:b/>
          <w:bCs/>
        </w:rPr>
      </w:pPr>
      <w:r w:rsidRPr="007A04A9">
        <w:rPr>
          <w:b/>
          <w:bCs/>
        </w:rPr>
        <w:t xml:space="preserve">Question 17 </w:t>
      </w:r>
      <w:r w:rsidRPr="007A04A9">
        <w:t>Continued. Part B (4 marks)</w:t>
      </w:r>
    </w:p>
    <w:p w14:paraId="4444850D" w14:textId="4A377E36" w:rsidR="007A04A9" w:rsidRDefault="007A04A9" w:rsidP="00C3175C">
      <w:r w:rsidRPr="007A04A9">
        <w:t xml:space="preserve">Explain how </w:t>
      </w:r>
      <w:r w:rsidRPr="007A04A9">
        <w:rPr>
          <w:i/>
          <w:iCs/>
        </w:rPr>
        <w:t>TWO</w:t>
      </w:r>
      <w:r w:rsidRPr="007A04A9">
        <w:t xml:space="preserve"> security features can be applied in this software application to ensure data protection, privacy, and regulatory compliance.</w:t>
      </w:r>
    </w:p>
    <w:tbl>
      <w:tblPr>
        <w:tblStyle w:val="TableGrid"/>
        <w:tblW w:w="0" w:type="auto"/>
        <w:tblLook w:val="04A0" w:firstRow="1" w:lastRow="0" w:firstColumn="1" w:lastColumn="0" w:noHBand="0" w:noVBand="1"/>
      </w:tblPr>
      <w:tblGrid>
        <w:gridCol w:w="9628"/>
      </w:tblGrid>
      <w:tr w:rsidR="007A04A9" w14:paraId="354C7B51" w14:textId="77777777" w:rsidTr="007A04A9">
        <w:trPr>
          <w:trHeight w:val="12668"/>
        </w:trPr>
        <w:tc>
          <w:tcPr>
            <w:tcW w:w="9628" w:type="dxa"/>
          </w:tcPr>
          <w:p w14:paraId="08B22545" w14:textId="77777777" w:rsidR="007A04A9" w:rsidRDefault="007A04A9" w:rsidP="00C3175C"/>
        </w:tc>
      </w:tr>
    </w:tbl>
    <w:p w14:paraId="1CA0F048" w14:textId="4D72B2DC" w:rsidR="00776FD1" w:rsidRDefault="00776FD1" w:rsidP="00C3175C">
      <w:pPr>
        <w:rPr>
          <w:b/>
          <w:bCs/>
        </w:rPr>
      </w:pPr>
      <w:r>
        <w:rPr>
          <w:b/>
          <w:bCs/>
        </w:rPr>
        <w:t>Question 18</w:t>
      </w:r>
      <w:r w:rsidR="001448BC">
        <w:rPr>
          <w:b/>
          <w:bCs/>
        </w:rPr>
        <w:t xml:space="preserve"> </w:t>
      </w:r>
    </w:p>
    <w:p w14:paraId="76A725E1" w14:textId="3A6CA6A7" w:rsidR="007A04A9" w:rsidRPr="007A04A9" w:rsidRDefault="007A04A9" w:rsidP="007A04A9">
      <w:r w:rsidRPr="007A04A9">
        <w:rPr>
          <w:lang w:val="en-GB"/>
        </w:rPr>
        <w:t>A school tutoring centre is developing a web-based booking system to manage student data, tutor availability, lesson</w:t>
      </w:r>
      <w:r>
        <w:rPr>
          <w:lang w:val="en-GB"/>
        </w:rPr>
        <w:t xml:space="preserve"> </w:t>
      </w:r>
      <w:r w:rsidRPr="007A04A9">
        <w:rPr>
          <w:lang w:val="en-GB"/>
        </w:rPr>
        <w:t>bookings</w:t>
      </w:r>
      <w:r>
        <w:rPr>
          <w:lang w:val="en-GB"/>
        </w:rPr>
        <w:t xml:space="preserve"> </w:t>
      </w:r>
      <w:r w:rsidRPr="007A04A9">
        <w:rPr>
          <w:lang w:val="en-GB"/>
        </w:rPr>
        <w:t>and payments.</w:t>
      </w:r>
    </w:p>
    <w:p w14:paraId="05652400" w14:textId="77777777" w:rsidR="007A04A9" w:rsidRPr="007A04A9" w:rsidRDefault="007A04A9" w:rsidP="007A04A9">
      <w:r w:rsidRPr="007A04A9">
        <w:lastRenderedPageBreak/>
        <w:t>The lesson booking process involves: </w:t>
      </w:r>
    </w:p>
    <w:p w14:paraId="1422BFD6" w14:textId="77777777" w:rsidR="007A04A9" w:rsidRPr="007A04A9" w:rsidRDefault="007A04A9" w:rsidP="007A04A9">
      <w:pPr>
        <w:numPr>
          <w:ilvl w:val="0"/>
          <w:numId w:val="14"/>
        </w:numPr>
      </w:pPr>
      <w:r w:rsidRPr="007A04A9">
        <w:t>Students log into the tutoring centre’s booking site using a student ID and password.  </w:t>
      </w:r>
    </w:p>
    <w:p w14:paraId="14263230" w14:textId="77777777" w:rsidR="007A04A9" w:rsidRPr="007A04A9" w:rsidRDefault="007A04A9" w:rsidP="007A04A9">
      <w:pPr>
        <w:numPr>
          <w:ilvl w:val="0"/>
          <w:numId w:val="15"/>
        </w:numPr>
      </w:pPr>
      <w:r w:rsidRPr="007A04A9">
        <w:t>They are shown a list of available lesson times and tutors.  </w:t>
      </w:r>
    </w:p>
    <w:p w14:paraId="18600CD1" w14:textId="77777777" w:rsidR="007A04A9" w:rsidRPr="007A04A9" w:rsidRDefault="007A04A9" w:rsidP="007A04A9">
      <w:pPr>
        <w:numPr>
          <w:ilvl w:val="0"/>
          <w:numId w:val="16"/>
        </w:numPr>
      </w:pPr>
      <w:r w:rsidRPr="007A04A9">
        <w:t>Students choose a suitable lesson time.  </w:t>
      </w:r>
    </w:p>
    <w:p w14:paraId="37D87C4D" w14:textId="77777777" w:rsidR="007A04A9" w:rsidRPr="007A04A9" w:rsidRDefault="007A04A9" w:rsidP="007A04A9">
      <w:pPr>
        <w:numPr>
          <w:ilvl w:val="0"/>
          <w:numId w:val="17"/>
        </w:numPr>
      </w:pPr>
      <w:r w:rsidRPr="007A04A9">
        <w:t>Students receive an email confirmation of their booking.  </w:t>
      </w:r>
    </w:p>
    <w:p w14:paraId="07256FAA" w14:textId="77777777" w:rsidR="007A04A9" w:rsidRPr="007A04A9" w:rsidRDefault="007A04A9" w:rsidP="007A04A9">
      <w:pPr>
        <w:numPr>
          <w:ilvl w:val="0"/>
          <w:numId w:val="18"/>
        </w:numPr>
      </w:pPr>
      <w:r w:rsidRPr="007A04A9">
        <w:t>Each morning, tutors receive a printed schedule of their lessons for the day.</w:t>
      </w:r>
    </w:p>
    <w:p w14:paraId="1543EA37" w14:textId="7810DFF5" w:rsidR="007A04A9" w:rsidRDefault="007A04A9" w:rsidP="00C3175C">
      <w:r w:rsidRPr="007A04A9">
        <w:t>Create a Level 0 Data Flow Diagram for the lesson booking process.</w:t>
      </w:r>
      <w:r>
        <w:t>( 2 marks)</w:t>
      </w:r>
    </w:p>
    <w:tbl>
      <w:tblPr>
        <w:tblStyle w:val="TableGrid"/>
        <w:tblW w:w="0" w:type="auto"/>
        <w:tblLook w:val="04A0" w:firstRow="1" w:lastRow="0" w:firstColumn="1" w:lastColumn="0" w:noHBand="0" w:noVBand="1"/>
      </w:tblPr>
      <w:tblGrid>
        <w:gridCol w:w="9628"/>
      </w:tblGrid>
      <w:tr w:rsidR="007A04A9" w14:paraId="76466B3F" w14:textId="77777777" w:rsidTr="007A04A9">
        <w:trPr>
          <w:trHeight w:val="8194"/>
        </w:trPr>
        <w:tc>
          <w:tcPr>
            <w:tcW w:w="9628" w:type="dxa"/>
          </w:tcPr>
          <w:p w14:paraId="54D7CFA9" w14:textId="77777777" w:rsidR="007A04A9" w:rsidRDefault="007A04A9" w:rsidP="00C3175C"/>
        </w:tc>
      </w:tr>
    </w:tbl>
    <w:p w14:paraId="0817AA8D" w14:textId="77777777" w:rsidR="007A04A9" w:rsidRPr="007A04A9" w:rsidRDefault="007A04A9" w:rsidP="00C3175C"/>
    <w:p w14:paraId="54F4F1ED" w14:textId="588C790B" w:rsidR="00776FD1" w:rsidRDefault="0029498D" w:rsidP="00C318F4">
      <w:pPr>
        <w:suppressAutoHyphens w:val="0"/>
        <w:spacing w:before="0" w:after="160"/>
        <w:rPr>
          <w:b/>
          <w:bCs/>
        </w:rPr>
      </w:pPr>
      <w:r>
        <w:rPr>
          <w:b/>
          <w:bCs/>
        </w:rPr>
        <w:t>Question 1</w:t>
      </w:r>
      <w:r w:rsidR="00776FD1">
        <w:rPr>
          <w:b/>
          <w:bCs/>
        </w:rPr>
        <w:t>9</w:t>
      </w:r>
      <w:r w:rsidR="001448BC">
        <w:rPr>
          <w:b/>
          <w:bCs/>
        </w:rPr>
        <w:t xml:space="preserve"> </w:t>
      </w:r>
    </w:p>
    <w:p w14:paraId="0372ABC5" w14:textId="1CEA9F60" w:rsidR="007A04A9" w:rsidRDefault="007A04A9" w:rsidP="00C318F4">
      <w:pPr>
        <w:suppressAutoHyphens w:val="0"/>
        <w:spacing w:before="0" w:after="160"/>
      </w:pPr>
      <w:r w:rsidRPr="007A04A9">
        <w:t xml:space="preserve">Describe three </w:t>
      </w:r>
      <w:r w:rsidR="000275D6">
        <w:t xml:space="preserve">of the </w:t>
      </w:r>
      <w:r w:rsidRPr="007A04A9">
        <w:t>key principles of Web Accessibility Initiative (WAI) and give an example of each principle.</w:t>
      </w:r>
      <w:r>
        <w:t xml:space="preserve"> ( 3 marks)</w:t>
      </w:r>
    </w:p>
    <w:tbl>
      <w:tblPr>
        <w:tblStyle w:val="TableGrid"/>
        <w:tblW w:w="0" w:type="auto"/>
        <w:tblLook w:val="04A0" w:firstRow="1" w:lastRow="0" w:firstColumn="1" w:lastColumn="0" w:noHBand="0" w:noVBand="1"/>
      </w:tblPr>
      <w:tblGrid>
        <w:gridCol w:w="9628"/>
      </w:tblGrid>
      <w:tr w:rsidR="007A04A9" w14:paraId="528C7675" w14:textId="77777777" w:rsidTr="007A04A9">
        <w:trPr>
          <w:trHeight w:val="12568"/>
        </w:trPr>
        <w:tc>
          <w:tcPr>
            <w:tcW w:w="9628" w:type="dxa"/>
          </w:tcPr>
          <w:p w14:paraId="36075674" w14:textId="77777777" w:rsidR="007A04A9" w:rsidRDefault="007A04A9" w:rsidP="00C318F4">
            <w:pPr>
              <w:suppressAutoHyphens w:val="0"/>
              <w:spacing w:before="0" w:after="160"/>
            </w:pPr>
          </w:p>
        </w:tc>
      </w:tr>
    </w:tbl>
    <w:p w14:paraId="298A2EF5" w14:textId="77777777" w:rsidR="007A04A9" w:rsidRPr="00776FD1" w:rsidRDefault="007A04A9" w:rsidP="00C318F4">
      <w:pPr>
        <w:suppressAutoHyphens w:val="0"/>
        <w:spacing w:before="0" w:after="160"/>
      </w:pPr>
    </w:p>
    <w:p w14:paraId="4C14556A" w14:textId="63777F7B" w:rsidR="0029498D" w:rsidRDefault="0029498D" w:rsidP="00C318F4">
      <w:pPr>
        <w:suppressAutoHyphens w:val="0"/>
        <w:spacing w:before="0" w:after="160"/>
        <w:rPr>
          <w:b/>
        </w:rPr>
      </w:pPr>
      <w:r>
        <w:rPr>
          <w:b/>
        </w:rPr>
        <w:t xml:space="preserve">Question </w:t>
      </w:r>
      <w:r w:rsidR="0072633D">
        <w:rPr>
          <w:b/>
        </w:rPr>
        <w:t>20</w:t>
      </w:r>
      <w:r w:rsidR="001448BC">
        <w:rPr>
          <w:b/>
        </w:rPr>
        <w:t xml:space="preserve"> </w:t>
      </w:r>
    </w:p>
    <w:p w14:paraId="5836CFAB" w14:textId="77777777" w:rsidR="008D7898" w:rsidRPr="008D7898" w:rsidRDefault="008D7898" w:rsidP="008D7898">
      <w:pPr>
        <w:suppressAutoHyphens w:val="0"/>
        <w:spacing w:before="0" w:after="160"/>
        <w:rPr>
          <w:bCs/>
        </w:rPr>
      </w:pPr>
      <w:r w:rsidRPr="008D7898">
        <w:rPr>
          <w:bCs/>
        </w:rPr>
        <w:t>A streaming service is developing an ML system to predict user ratings for movies (1-5 stars).</w:t>
      </w:r>
    </w:p>
    <w:p w14:paraId="49C9B367" w14:textId="12D8C321" w:rsidR="008D7898" w:rsidRPr="008D7898" w:rsidRDefault="008D7898" w:rsidP="008D7898">
      <w:pPr>
        <w:suppressAutoHyphens w:val="0"/>
        <w:spacing w:before="0" w:after="160"/>
        <w:rPr>
          <w:bCs/>
        </w:rPr>
      </w:pPr>
      <w:r w:rsidRPr="008D7898">
        <w:rPr>
          <w:bCs/>
        </w:rPr>
        <w:lastRenderedPageBreak/>
        <w:t>They have collected data on 1,000 movies including: genre, runtime, year released, and user ratings.</w:t>
      </w:r>
    </w:p>
    <w:p w14:paraId="1F3AF395" w14:textId="77777777" w:rsidR="008D7898" w:rsidRDefault="008D7898" w:rsidP="00C318F4">
      <w:pPr>
        <w:suppressAutoHyphens w:val="0"/>
        <w:spacing w:before="0" w:after="160"/>
        <w:rPr>
          <w:b/>
        </w:rPr>
      </w:pPr>
      <w:r>
        <w:rPr>
          <w:b/>
        </w:rPr>
        <w:t xml:space="preserve">Part A </w:t>
      </w:r>
      <w:r w:rsidRPr="008D7898">
        <w:rPr>
          <w:bCs/>
        </w:rPr>
        <w:t xml:space="preserve">( 1 mark) </w:t>
      </w:r>
    </w:p>
    <w:p w14:paraId="3E0A13C8" w14:textId="5ADB0425" w:rsidR="008D7898" w:rsidRDefault="008D7898" w:rsidP="00C318F4">
      <w:pPr>
        <w:suppressAutoHyphens w:val="0"/>
        <w:spacing w:before="0" w:after="160"/>
        <w:rPr>
          <w:bCs/>
        </w:rPr>
      </w:pPr>
      <w:r w:rsidRPr="008D7898">
        <w:rPr>
          <w:bCs/>
        </w:rPr>
        <w:t>Which learning model would be most suitable for predicting movie ratings from historical data?</w:t>
      </w:r>
    </w:p>
    <w:p w14:paraId="0CD22924" w14:textId="2C9337E5" w:rsidR="008D7898" w:rsidRPr="008D7898" w:rsidRDefault="008D7898" w:rsidP="008D7898">
      <w:pPr>
        <w:pStyle w:val="MultipleChoice"/>
      </w:pPr>
      <w:r w:rsidRPr="008D7898">
        <w:t>Reinforcement learning — to improve predictions through trial and error</w:t>
      </w:r>
    </w:p>
    <w:p w14:paraId="6EB1B798" w14:textId="3093774F" w:rsidR="008D7898" w:rsidRPr="008D7898" w:rsidRDefault="008D7898" w:rsidP="008D7898">
      <w:pPr>
        <w:pStyle w:val="MultipleChoice"/>
      </w:pPr>
      <w:r w:rsidRPr="008D7898">
        <w:t>Unsupervised learning — to find patterns without known outcomes</w:t>
      </w:r>
    </w:p>
    <w:p w14:paraId="6BA64DDC" w14:textId="65F7402B" w:rsidR="008D7898" w:rsidRPr="008D7898" w:rsidRDefault="008D7898" w:rsidP="008D7898">
      <w:pPr>
        <w:pStyle w:val="MultipleChoice"/>
      </w:pPr>
      <w:r w:rsidRPr="008D7898">
        <w:t>Supervised learning — to learn from data with known rating outcomes</w:t>
      </w:r>
    </w:p>
    <w:p w14:paraId="04B67E08" w14:textId="6DC08650" w:rsidR="008D7898" w:rsidRPr="008D7898" w:rsidRDefault="008D7898" w:rsidP="008D7898">
      <w:pPr>
        <w:pStyle w:val="MultipleChoice"/>
      </w:pPr>
      <w:r w:rsidRPr="008D7898">
        <w:t>Semi-supervised learning — to use mostly unlabelled movie data</w:t>
      </w:r>
    </w:p>
    <w:p w14:paraId="7160066A" w14:textId="77777777" w:rsidR="008D7898" w:rsidRDefault="008D7898" w:rsidP="008D7898">
      <w:pPr>
        <w:suppressAutoHyphens w:val="0"/>
        <w:spacing w:before="0" w:after="160"/>
        <w:rPr>
          <w:rFonts w:asciiTheme="minorHAnsi" w:eastAsiaTheme="minorEastAsia" w:hAnsiTheme="minorHAnsi" w:cstheme="minorBidi"/>
          <w:b/>
          <w:bCs/>
          <w:i/>
          <w:sz w:val="20"/>
          <w:lang w:val="en-GB" w:eastAsia="ja-JP"/>
        </w:rPr>
      </w:pPr>
    </w:p>
    <w:p w14:paraId="44C33E43" w14:textId="3AB686B9" w:rsidR="008D7898" w:rsidRDefault="008D7898" w:rsidP="008D7898">
      <w:pPr>
        <w:suppressAutoHyphens w:val="0"/>
        <w:spacing w:before="0" w:after="160"/>
        <w:rPr>
          <w:rFonts w:asciiTheme="minorHAnsi" w:eastAsiaTheme="minorEastAsia" w:hAnsiTheme="minorHAnsi" w:cstheme="minorBidi"/>
          <w:b/>
          <w:bCs/>
          <w:i/>
          <w:sz w:val="20"/>
          <w:lang w:val="en-GB" w:eastAsia="ja-JP"/>
        </w:rPr>
      </w:pPr>
      <w:r w:rsidRPr="00685060">
        <w:rPr>
          <w:rFonts w:asciiTheme="minorHAnsi" w:eastAsiaTheme="minorEastAsia" w:hAnsiTheme="minorHAnsi" w:cstheme="minorBidi"/>
          <w:b/>
          <w:bCs/>
          <w:i/>
          <w:sz w:val="20"/>
          <w:lang w:val="en-GB" w:eastAsia="ja-JP"/>
        </w:rPr>
        <w:t>Choose one answer only</w:t>
      </w:r>
    </w:p>
    <w:p w14:paraId="5251413D" w14:textId="032436F1" w:rsidR="008D7898" w:rsidRPr="008D7898" w:rsidRDefault="008D7898" w:rsidP="008D7898">
      <w:pPr>
        <w:suppressAutoHyphens w:val="0"/>
        <w:spacing w:before="0" w:after="160"/>
        <w:rPr>
          <w:b/>
        </w:rPr>
      </w:pPr>
      <w:r w:rsidRPr="008D7898">
        <w:rPr>
          <w:b/>
        </w:rPr>
        <w:t xml:space="preserve">Part B </w:t>
      </w:r>
      <w:r w:rsidRPr="008D7898">
        <w:rPr>
          <w:bCs/>
        </w:rPr>
        <w:t>(2 marks)</w:t>
      </w:r>
    </w:p>
    <w:p w14:paraId="2AFAC01C" w14:textId="587FCEA1" w:rsidR="008D7898" w:rsidRPr="008D7898" w:rsidRDefault="008D7898" w:rsidP="008D7898">
      <w:pPr>
        <w:suppressAutoHyphens w:val="0"/>
        <w:spacing w:before="0" w:after="160"/>
        <w:rPr>
          <w:bCs/>
        </w:rPr>
      </w:pPr>
      <w:r w:rsidRPr="008D7898">
        <w:rPr>
          <w:bCs/>
        </w:rPr>
        <w:t>The streaming service is considering three regression models.</w:t>
      </w:r>
      <w:r w:rsidR="009A1A42">
        <w:rPr>
          <w:bCs/>
        </w:rPr>
        <w:t xml:space="preserve"> (Linear, Polynomial and Logistic)</w:t>
      </w:r>
    </w:p>
    <w:p w14:paraId="70A8C56A" w14:textId="50720338" w:rsidR="008D7898" w:rsidRDefault="008D7898" w:rsidP="008D7898">
      <w:pPr>
        <w:suppressAutoHyphens w:val="0"/>
        <w:spacing w:before="0" w:after="160"/>
        <w:rPr>
          <w:bCs/>
        </w:rPr>
      </w:pPr>
      <w:r w:rsidRPr="008D7898">
        <w:rPr>
          <w:bCs/>
        </w:rPr>
        <w:t>Match each model to the most</w:t>
      </w:r>
      <w:r>
        <w:rPr>
          <w:bCs/>
        </w:rPr>
        <w:t xml:space="preserve"> </w:t>
      </w:r>
      <w:r w:rsidRPr="008D7898">
        <w:rPr>
          <w:bCs/>
        </w:rPr>
        <w:t>appropriate description:</w:t>
      </w:r>
    </w:p>
    <w:tbl>
      <w:tblPr>
        <w:tblStyle w:val="TableGrid"/>
        <w:tblW w:w="0" w:type="auto"/>
        <w:tblLook w:val="04A0" w:firstRow="1" w:lastRow="0" w:firstColumn="1" w:lastColumn="0" w:noHBand="0" w:noVBand="1"/>
      </w:tblPr>
      <w:tblGrid>
        <w:gridCol w:w="4814"/>
        <w:gridCol w:w="4814"/>
      </w:tblGrid>
      <w:tr w:rsidR="008D7898" w14:paraId="40818497" w14:textId="77777777" w:rsidTr="008D7898">
        <w:tc>
          <w:tcPr>
            <w:tcW w:w="4814" w:type="dxa"/>
          </w:tcPr>
          <w:p w14:paraId="096BA3B0" w14:textId="0F72DA21" w:rsidR="008D7898" w:rsidRDefault="008D7898" w:rsidP="008D7898">
            <w:pPr>
              <w:suppressAutoHyphens w:val="0"/>
              <w:spacing w:before="0" w:after="160"/>
              <w:rPr>
                <w:bCs/>
              </w:rPr>
            </w:pPr>
            <w:r>
              <w:rPr>
                <w:bCs/>
              </w:rPr>
              <w:t>Description</w:t>
            </w:r>
          </w:p>
        </w:tc>
        <w:tc>
          <w:tcPr>
            <w:tcW w:w="4814" w:type="dxa"/>
          </w:tcPr>
          <w:p w14:paraId="0173549C" w14:textId="5C8349B1" w:rsidR="008D7898" w:rsidRDefault="008D7898" w:rsidP="008D7898">
            <w:pPr>
              <w:suppressAutoHyphens w:val="0"/>
              <w:spacing w:before="0" w:after="160"/>
              <w:rPr>
                <w:bCs/>
              </w:rPr>
            </w:pPr>
            <w:r>
              <w:rPr>
                <w:bCs/>
              </w:rPr>
              <w:t>Model</w:t>
            </w:r>
          </w:p>
        </w:tc>
      </w:tr>
      <w:tr w:rsidR="008D7898" w14:paraId="2BCEEBA3" w14:textId="77777777" w:rsidTr="008D7898">
        <w:tc>
          <w:tcPr>
            <w:tcW w:w="4814" w:type="dxa"/>
          </w:tcPr>
          <w:p w14:paraId="43C87D3B" w14:textId="70D7BE7F" w:rsidR="008D7898" w:rsidRDefault="008D7898" w:rsidP="008D7898">
            <w:pPr>
              <w:suppressAutoHyphens w:val="0"/>
              <w:spacing w:before="0" w:after="160"/>
              <w:rPr>
                <w:bCs/>
              </w:rPr>
            </w:pPr>
            <w:r w:rsidRPr="008D7898">
              <w:rPr>
                <w:bCs/>
              </w:rPr>
              <w:t>Assumes a straight-line relationship between input variables and output</w:t>
            </w:r>
          </w:p>
        </w:tc>
        <w:tc>
          <w:tcPr>
            <w:tcW w:w="4814" w:type="dxa"/>
          </w:tcPr>
          <w:p w14:paraId="7D7926B5" w14:textId="77777777" w:rsidR="008D7898" w:rsidRDefault="008D7898" w:rsidP="008D7898">
            <w:pPr>
              <w:suppressAutoHyphens w:val="0"/>
              <w:spacing w:before="0" w:after="160"/>
              <w:rPr>
                <w:bCs/>
              </w:rPr>
            </w:pPr>
          </w:p>
        </w:tc>
      </w:tr>
      <w:tr w:rsidR="008D7898" w14:paraId="11D0931A" w14:textId="77777777" w:rsidTr="008D7898">
        <w:tc>
          <w:tcPr>
            <w:tcW w:w="4814" w:type="dxa"/>
          </w:tcPr>
          <w:p w14:paraId="3C3285AF" w14:textId="4B54EBDC" w:rsidR="008D7898" w:rsidRDefault="008D7898" w:rsidP="008D7898">
            <w:pPr>
              <w:suppressAutoHyphens w:val="0"/>
              <w:spacing w:before="0" w:after="160"/>
              <w:rPr>
                <w:bCs/>
              </w:rPr>
            </w:pPr>
            <w:r w:rsidRPr="008D7898">
              <w:rPr>
                <w:bCs/>
              </w:rPr>
              <w:t>Predicts outcomes in two categories (e.g., yes/no, high/low)</w:t>
            </w:r>
          </w:p>
        </w:tc>
        <w:tc>
          <w:tcPr>
            <w:tcW w:w="4814" w:type="dxa"/>
          </w:tcPr>
          <w:p w14:paraId="793F70A0" w14:textId="77777777" w:rsidR="008D7898" w:rsidRDefault="008D7898" w:rsidP="008D7898">
            <w:pPr>
              <w:suppressAutoHyphens w:val="0"/>
              <w:spacing w:before="0" w:after="160"/>
              <w:rPr>
                <w:bCs/>
              </w:rPr>
            </w:pPr>
          </w:p>
        </w:tc>
      </w:tr>
      <w:tr w:rsidR="008D7898" w14:paraId="776B7A45" w14:textId="77777777" w:rsidTr="008D7898">
        <w:tc>
          <w:tcPr>
            <w:tcW w:w="4814" w:type="dxa"/>
          </w:tcPr>
          <w:p w14:paraId="09A8125B" w14:textId="414568F3" w:rsidR="008D7898" w:rsidRDefault="008D7898" w:rsidP="008D7898">
            <w:pPr>
              <w:suppressAutoHyphens w:val="0"/>
              <w:spacing w:before="0" w:after="160"/>
              <w:rPr>
                <w:bCs/>
              </w:rPr>
            </w:pPr>
            <w:r w:rsidRPr="008D7898">
              <w:rPr>
                <w:bCs/>
              </w:rPr>
              <w:t>Fits a curved line to data where the relationship is non-linear</w:t>
            </w:r>
          </w:p>
        </w:tc>
        <w:tc>
          <w:tcPr>
            <w:tcW w:w="4814" w:type="dxa"/>
          </w:tcPr>
          <w:p w14:paraId="0FD4F298" w14:textId="77777777" w:rsidR="008D7898" w:rsidRDefault="008D7898" w:rsidP="008D7898">
            <w:pPr>
              <w:suppressAutoHyphens w:val="0"/>
              <w:spacing w:before="0" w:after="160"/>
              <w:rPr>
                <w:bCs/>
              </w:rPr>
            </w:pPr>
          </w:p>
        </w:tc>
      </w:tr>
    </w:tbl>
    <w:p w14:paraId="55F52DC4" w14:textId="3B21E5A9" w:rsidR="008D7898" w:rsidRDefault="008D7898" w:rsidP="008D7898">
      <w:pPr>
        <w:suppressAutoHyphens w:val="0"/>
        <w:spacing w:before="0" w:after="160"/>
        <w:rPr>
          <w:bCs/>
        </w:rPr>
      </w:pPr>
    </w:p>
    <w:p w14:paraId="1E74583E" w14:textId="77777777" w:rsidR="008D7898" w:rsidRDefault="008D7898">
      <w:pPr>
        <w:suppressAutoHyphens w:val="0"/>
        <w:spacing w:before="0" w:after="160" w:line="259" w:lineRule="auto"/>
        <w:rPr>
          <w:bCs/>
        </w:rPr>
      </w:pPr>
      <w:r>
        <w:rPr>
          <w:bCs/>
        </w:rPr>
        <w:br w:type="page"/>
      </w:r>
    </w:p>
    <w:p w14:paraId="54AAE50C" w14:textId="1441A6BA" w:rsidR="008D7898" w:rsidRPr="008D7898" w:rsidRDefault="008D7898" w:rsidP="008D7898">
      <w:pPr>
        <w:suppressAutoHyphens w:val="0"/>
        <w:spacing w:before="0" w:after="160"/>
        <w:rPr>
          <w:b/>
          <w:bCs/>
        </w:rPr>
      </w:pPr>
      <w:r w:rsidRPr="008D7898">
        <w:rPr>
          <w:b/>
          <w:bCs/>
        </w:rPr>
        <w:lastRenderedPageBreak/>
        <w:t>Question 20</w:t>
      </w:r>
      <w:r>
        <w:rPr>
          <w:b/>
          <w:bCs/>
        </w:rPr>
        <w:t xml:space="preserve"> continued</w:t>
      </w:r>
    </w:p>
    <w:p w14:paraId="145F4C06" w14:textId="1CDEFF78" w:rsidR="008D7898" w:rsidRDefault="008D7898" w:rsidP="00C318F4">
      <w:pPr>
        <w:suppressAutoHyphens w:val="0"/>
        <w:spacing w:before="0" w:after="160"/>
        <w:rPr>
          <w:bCs/>
        </w:rPr>
      </w:pPr>
      <w:r w:rsidRPr="008D7898">
        <w:rPr>
          <w:b/>
        </w:rPr>
        <w:t>Part C</w:t>
      </w:r>
      <w:r>
        <w:rPr>
          <w:bCs/>
        </w:rPr>
        <w:t xml:space="preserve"> ( 3 marks)</w:t>
      </w:r>
    </w:p>
    <w:p w14:paraId="3530118C" w14:textId="77777777" w:rsidR="006512FD" w:rsidRDefault="008D7898" w:rsidP="008D7898">
      <w:pPr>
        <w:suppressAutoHyphens w:val="0"/>
        <w:spacing w:before="0" w:after="160"/>
        <w:rPr>
          <w:bCs/>
        </w:rPr>
      </w:pPr>
      <w:r w:rsidRPr="008D7898">
        <w:rPr>
          <w:bCs/>
        </w:rPr>
        <w:t xml:space="preserve">The training dataset was collected primarily from active users aged 18-35. </w:t>
      </w:r>
    </w:p>
    <w:p w14:paraId="0EFB017F" w14:textId="27BDBE08" w:rsidR="008D7898" w:rsidRPr="008D7898" w:rsidRDefault="008D7898" w:rsidP="008D7898">
      <w:pPr>
        <w:suppressAutoHyphens w:val="0"/>
        <w:spacing w:before="0" w:after="160"/>
        <w:rPr>
          <w:bCs/>
        </w:rPr>
      </w:pPr>
      <w:r w:rsidRPr="008D7898">
        <w:rPr>
          <w:bCs/>
        </w:rPr>
        <w:t>Casual viewers and older users are underrepresented.</w:t>
      </w:r>
    </w:p>
    <w:p w14:paraId="4E750C36" w14:textId="77777777" w:rsidR="008D7898" w:rsidRDefault="008D7898" w:rsidP="008D7898">
      <w:pPr>
        <w:suppressAutoHyphens w:val="0"/>
        <w:spacing w:before="0" w:after="160"/>
        <w:rPr>
          <w:bCs/>
        </w:rPr>
      </w:pPr>
      <w:r w:rsidRPr="008D7898">
        <w:rPr>
          <w:bCs/>
        </w:rPr>
        <w:t>Explain one problem this dataset source bias could cause and suggest one strategy to reduce this bias in future model development.</w:t>
      </w:r>
    </w:p>
    <w:tbl>
      <w:tblPr>
        <w:tblStyle w:val="TableGrid"/>
        <w:tblW w:w="0" w:type="auto"/>
        <w:tblLook w:val="04A0" w:firstRow="1" w:lastRow="0" w:firstColumn="1" w:lastColumn="0" w:noHBand="0" w:noVBand="1"/>
      </w:tblPr>
      <w:tblGrid>
        <w:gridCol w:w="9628"/>
      </w:tblGrid>
      <w:tr w:rsidR="008D7898" w14:paraId="2F44C554" w14:textId="77777777" w:rsidTr="008D7898">
        <w:trPr>
          <w:trHeight w:val="11384"/>
        </w:trPr>
        <w:tc>
          <w:tcPr>
            <w:tcW w:w="9628" w:type="dxa"/>
          </w:tcPr>
          <w:p w14:paraId="6A28835F" w14:textId="77777777" w:rsidR="008D7898" w:rsidRDefault="008D7898" w:rsidP="008D7898">
            <w:pPr>
              <w:suppressAutoHyphens w:val="0"/>
              <w:spacing w:before="0" w:after="160"/>
              <w:rPr>
                <w:bCs/>
              </w:rPr>
            </w:pPr>
          </w:p>
        </w:tc>
      </w:tr>
    </w:tbl>
    <w:p w14:paraId="3AC0F74F" w14:textId="0AD80FDF" w:rsidR="0072633D" w:rsidRDefault="0072633D" w:rsidP="00C3175C">
      <w:pPr>
        <w:rPr>
          <w:b/>
        </w:rPr>
      </w:pPr>
      <w:r>
        <w:rPr>
          <w:b/>
        </w:rPr>
        <w:lastRenderedPageBreak/>
        <w:t>Question 2</w:t>
      </w:r>
      <w:r w:rsidR="00C17547">
        <w:rPr>
          <w:b/>
        </w:rPr>
        <w:t>1</w:t>
      </w:r>
      <w:r>
        <w:rPr>
          <w:b/>
        </w:rPr>
        <w:t xml:space="preserve"> </w:t>
      </w:r>
    </w:p>
    <w:p w14:paraId="034E1C31" w14:textId="361775D4" w:rsidR="008D7898" w:rsidRDefault="008910D2" w:rsidP="00C3175C">
      <w:pPr>
        <w:rPr>
          <w:bCs/>
        </w:rPr>
      </w:pPr>
      <w:r w:rsidRPr="008910D2">
        <w:rPr>
          <w:bCs/>
        </w:rPr>
        <w:t>Compare cross-site scripting (XSS) and cross-site request forgery (CSRF). ( 3 marks)</w:t>
      </w:r>
    </w:p>
    <w:tbl>
      <w:tblPr>
        <w:tblStyle w:val="TableGrid"/>
        <w:tblW w:w="0" w:type="auto"/>
        <w:tblLook w:val="04A0" w:firstRow="1" w:lastRow="0" w:firstColumn="1" w:lastColumn="0" w:noHBand="0" w:noVBand="1"/>
      </w:tblPr>
      <w:tblGrid>
        <w:gridCol w:w="9628"/>
      </w:tblGrid>
      <w:tr w:rsidR="008910D2" w14:paraId="039461C6" w14:textId="77777777" w:rsidTr="009A1A42">
        <w:trPr>
          <w:trHeight w:val="13187"/>
        </w:trPr>
        <w:tc>
          <w:tcPr>
            <w:tcW w:w="9628" w:type="dxa"/>
          </w:tcPr>
          <w:p w14:paraId="31A78B36" w14:textId="77777777" w:rsidR="008910D2" w:rsidRDefault="008910D2" w:rsidP="00C3175C">
            <w:pPr>
              <w:rPr>
                <w:bCs/>
              </w:rPr>
            </w:pPr>
          </w:p>
        </w:tc>
      </w:tr>
    </w:tbl>
    <w:p w14:paraId="331FB4E5" w14:textId="60146FFD" w:rsidR="00C17547" w:rsidRDefault="00C17547" w:rsidP="009A1A42">
      <w:pPr>
        <w:suppressAutoHyphens w:val="0"/>
        <w:spacing w:before="0" w:after="160" w:line="259" w:lineRule="auto"/>
      </w:pPr>
      <w:r w:rsidRPr="00C17547">
        <w:rPr>
          <w:b/>
        </w:rPr>
        <w:t>Question 2</w:t>
      </w:r>
      <w:r>
        <w:rPr>
          <w:b/>
        </w:rPr>
        <w:t>2</w:t>
      </w:r>
      <w:r>
        <w:t xml:space="preserve"> </w:t>
      </w:r>
    </w:p>
    <w:p w14:paraId="08996FED" w14:textId="77777777" w:rsidR="008910D2" w:rsidRDefault="008910D2" w:rsidP="00C318F4">
      <w:pPr>
        <w:widowControl w:val="0"/>
        <w:suppressAutoHyphens w:val="0"/>
        <w:autoSpaceDE w:val="0"/>
        <w:autoSpaceDN w:val="0"/>
        <w:spacing w:before="720"/>
      </w:pPr>
      <w:r>
        <w:t>Part A ( 4 marks)</w:t>
      </w:r>
    </w:p>
    <w:p w14:paraId="76E1637A" w14:textId="7D60E0B5" w:rsidR="008910D2" w:rsidRDefault="008910D2" w:rsidP="00C318F4">
      <w:pPr>
        <w:widowControl w:val="0"/>
        <w:suppressAutoHyphens w:val="0"/>
        <w:autoSpaceDE w:val="0"/>
        <w:autoSpaceDN w:val="0"/>
        <w:spacing w:before="720"/>
      </w:pPr>
      <w:r w:rsidRPr="008910D2">
        <w:t>A business use three tables to store the products, customers and sales data. The contents of the tables in the testing environment are shown.</w:t>
      </w:r>
    </w:p>
    <w:p w14:paraId="48C8A4D2" w14:textId="77777777" w:rsidR="008910D2" w:rsidRPr="008910D2" w:rsidRDefault="008910D2" w:rsidP="008910D2">
      <w:pPr>
        <w:widowControl w:val="0"/>
        <w:suppressAutoHyphens w:val="0"/>
        <w:autoSpaceDE w:val="0"/>
        <w:autoSpaceDN w:val="0"/>
        <w:spacing w:before="720"/>
      </w:pPr>
      <w:r w:rsidRPr="008910D2">
        <w:rPr>
          <w:b/>
          <w:bCs/>
        </w:rPr>
        <w:t>Products</w:t>
      </w:r>
    </w:p>
    <w:tbl>
      <w:tblPr>
        <w:tblW w:w="5728" w:type="dxa"/>
        <w:shd w:val="clear" w:color="auto" w:fill="FFFFFF"/>
        <w:tblCellMar>
          <w:left w:w="0" w:type="dxa"/>
          <w:right w:w="0" w:type="dxa"/>
        </w:tblCellMar>
        <w:tblLook w:val="04A0" w:firstRow="1" w:lastRow="0" w:firstColumn="1" w:lastColumn="0" w:noHBand="0" w:noVBand="1"/>
      </w:tblPr>
      <w:tblGrid>
        <w:gridCol w:w="1425"/>
        <w:gridCol w:w="2428"/>
        <w:gridCol w:w="1875"/>
      </w:tblGrid>
      <w:tr w:rsidR="00022D62" w:rsidRPr="008910D2" w14:paraId="51C92862" w14:textId="77777777" w:rsidTr="00D57A82">
        <w:trPr>
          <w:trHeight w:hRule="exact" w:val="365"/>
        </w:trPr>
        <w:tc>
          <w:tcPr>
            <w:tcW w:w="142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467FA22" w14:textId="77777777" w:rsidR="008910D2" w:rsidRPr="008910D2" w:rsidRDefault="008910D2" w:rsidP="00022D62">
            <w:pPr>
              <w:widowControl w:val="0"/>
              <w:suppressAutoHyphens w:val="0"/>
              <w:autoSpaceDE w:val="0"/>
              <w:autoSpaceDN w:val="0"/>
              <w:spacing w:before="120" w:after="0" w:line="120" w:lineRule="auto"/>
              <w:jc w:val="center"/>
            </w:pPr>
            <w:r w:rsidRPr="008910D2">
              <w:rPr>
                <w:b/>
                <w:bCs/>
                <w:lang w:val="en-GB"/>
              </w:rPr>
              <w:t>product_id</w:t>
            </w:r>
          </w:p>
        </w:tc>
        <w:tc>
          <w:tcPr>
            <w:tcW w:w="24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3F3CF22" w14:textId="77777777" w:rsidR="008910D2" w:rsidRPr="008910D2" w:rsidRDefault="008910D2" w:rsidP="00022D62">
            <w:pPr>
              <w:widowControl w:val="0"/>
              <w:suppressAutoHyphens w:val="0"/>
              <w:autoSpaceDE w:val="0"/>
              <w:autoSpaceDN w:val="0"/>
              <w:spacing w:before="120" w:after="0" w:line="120" w:lineRule="auto"/>
              <w:jc w:val="center"/>
            </w:pPr>
            <w:r w:rsidRPr="008910D2">
              <w:rPr>
                <w:b/>
                <w:bCs/>
                <w:lang w:val="en-GB"/>
              </w:rPr>
              <w:t>product_name</w:t>
            </w:r>
          </w:p>
        </w:tc>
        <w:tc>
          <w:tcPr>
            <w:tcW w:w="187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B5E0A98" w14:textId="77777777" w:rsidR="008910D2" w:rsidRPr="008910D2" w:rsidRDefault="008910D2" w:rsidP="00022D62">
            <w:pPr>
              <w:widowControl w:val="0"/>
              <w:suppressAutoHyphens w:val="0"/>
              <w:autoSpaceDE w:val="0"/>
              <w:autoSpaceDN w:val="0"/>
              <w:spacing w:before="120" w:after="0" w:line="120" w:lineRule="auto"/>
              <w:jc w:val="center"/>
            </w:pPr>
            <w:r w:rsidRPr="008910D2">
              <w:rPr>
                <w:b/>
                <w:bCs/>
                <w:lang w:val="en-GB"/>
              </w:rPr>
              <w:t>price</w:t>
            </w:r>
          </w:p>
        </w:tc>
      </w:tr>
      <w:tr w:rsidR="00022D62" w:rsidRPr="008910D2" w14:paraId="79539794" w14:textId="77777777" w:rsidTr="00D57A82">
        <w:trPr>
          <w:trHeight w:hRule="exact" w:val="365"/>
        </w:trPr>
        <w:tc>
          <w:tcPr>
            <w:tcW w:w="14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D1F162A" w14:textId="77777777" w:rsidR="008910D2" w:rsidRPr="008910D2" w:rsidRDefault="008910D2" w:rsidP="00022D62">
            <w:pPr>
              <w:widowControl w:val="0"/>
              <w:suppressAutoHyphens w:val="0"/>
              <w:autoSpaceDE w:val="0"/>
              <w:autoSpaceDN w:val="0"/>
              <w:spacing w:before="120" w:after="0" w:line="120" w:lineRule="auto"/>
              <w:jc w:val="center"/>
            </w:pPr>
            <w:r w:rsidRPr="008910D2">
              <w:rPr>
                <w:lang w:val="en-GB"/>
              </w:rPr>
              <w:t>1</w:t>
            </w:r>
          </w:p>
        </w:tc>
        <w:tc>
          <w:tcPr>
            <w:tcW w:w="24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A20594" w14:textId="77777777" w:rsidR="008910D2" w:rsidRPr="008910D2" w:rsidRDefault="008910D2" w:rsidP="00022D62">
            <w:pPr>
              <w:widowControl w:val="0"/>
              <w:suppressAutoHyphens w:val="0"/>
              <w:autoSpaceDE w:val="0"/>
              <w:autoSpaceDN w:val="0"/>
              <w:spacing w:before="120" w:after="0" w:line="120" w:lineRule="auto"/>
              <w:jc w:val="center"/>
            </w:pPr>
            <w:r w:rsidRPr="008910D2">
              <w:rPr>
                <w:lang w:val="en-GB"/>
              </w:rPr>
              <w:t>Laptop</w:t>
            </w:r>
          </w:p>
        </w:tc>
        <w:tc>
          <w:tcPr>
            <w:tcW w:w="18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BCBAB6" w14:textId="77777777" w:rsidR="008910D2" w:rsidRPr="008910D2" w:rsidRDefault="008910D2" w:rsidP="00022D62">
            <w:pPr>
              <w:widowControl w:val="0"/>
              <w:suppressAutoHyphens w:val="0"/>
              <w:autoSpaceDE w:val="0"/>
              <w:autoSpaceDN w:val="0"/>
              <w:spacing w:before="120" w:after="0" w:line="120" w:lineRule="auto"/>
              <w:jc w:val="center"/>
            </w:pPr>
            <w:r w:rsidRPr="008910D2">
              <w:rPr>
                <w:lang w:val="en-GB"/>
              </w:rPr>
              <w:t>1000</w:t>
            </w:r>
          </w:p>
        </w:tc>
      </w:tr>
      <w:tr w:rsidR="00022D62" w:rsidRPr="008910D2" w14:paraId="4AC6DC9D" w14:textId="77777777" w:rsidTr="00D57A82">
        <w:trPr>
          <w:trHeight w:hRule="exact" w:val="365"/>
        </w:trPr>
        <w:tc>
          <w:tcPr>
            <w:tcW w:w="14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EB0334" w14:textId="77777777" w:rsidR="008910D2" w:rsidRPr="008910D2" w:rsidRDefault="008910D2" w:rsidP="00022D62">
            <w:pPr>
              <w:widowControl w:val="0"/>
              <w:suppressAutoHyphens w:val="0"/>
              <w:autoSpaceDE w:val="0"/>
              <w:autoSpaceDN w:val="0"/>
              <w:spacing w:before="120" w:after="0" w:line="120" w:lineRule="auto"/>
              <w:jc w:val="center"/>
            </w:pPr>
            <w:r w:rsidRPr="008910D2">
              <w:rPr>
                <w:lang w:val="en-GB"/>
              </w:rPr>
              <w:t>2</w:t>
            </w:r>
          </w:p>
        </w:tc>
        <w:tc>
          <w:tcPr>
            <w:tcW w:w="24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E68DDF" w14:textId="77777777" w:rsidR="008910D2" w:rsidRPr="008910D2" w:rsidRDefault="008910D2" w:rsidP="00022D62">
            <w:pPr>
              <w:widowControl w:val="0"/>
              <w:suppressAutoHyphens w:val="0"/>
              <w:autoSpaceDE w:val="0"/>
              <w:autoSpaceDN w:val="0"/>
              <w:spacing w:before="120" w:after="0" w:line="120" w:lineRule="auto"/>
              <w:jc w:val="center"/>
            </w:pPr>
            <w:r w:rsidRPr="008910D2">
              <w:rPr>
                <w:lang w:val="en-GB"/>
              </w:rPr>
              <w:t>Mouse</w:t>
            </w:r>
          </w:p>
        </w:tc>
        <w:tc>
          <w:tcPr>
            <w:tcW w:w="18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DD95C1" w14:textId="77777777" w:rsidR="008910D2" w:rsidRPr="008910D2" w:rsidRDefault="008910D2" w:rsidP="00022D62">
            <w:pPr>
              <w:widowControl w:val="0"/>
              <w:suppressAutoHyphens w:val="0"/>
              <w:autoSpaceDE w:val="0"/>
              <w:autoSpaceDN w:val="0"/>
              <w:spacing w:before="120" w:after="0" w:line="120" w:lineRule="auto"/>
              <w:jc w:val="center"/>
            </w:pPr>
            <w:r w:rsidRPr="008910D2">
              <w:rPr>
                <w:lang w:val="en-GB"/>
              </w:rPr>
              <w:t>25</w:t>
            </w:r>
          </w:p>
        </w:tc>
      </w:tr>
      <w:tr w:rsidR="00022D62" w:rsidRPr="008910D2" w14:paraId="596EEEFA" w14:textId="77777777" w:rsidTr="00D57A82">
        <w:trPr>
          <w:trHeight w:hRule="exact" w:val="365"/>
        </w:trPr>
        <w:tc>
          <w:tcPr>
            <w:tcW w:w="14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A0A4229" w14:textId="77777777" w:rsidR="008910D2" w:rsidRPr="008910D2" w:rsidRDefault="008910D2" w:rsidP="00022D62">
            <w:pPr>
              <w:widowControl w:val="0"/>
              <w:suppressAutoHyphens w:val="0"/>
              <w:autoSpaceDE w:val="0"/>
              <w:autoSpaceDN w:val="0"/>
              <w:spacing w:before="120" w:after="0" w:line="120" w:lineRule="auto"/>
              <w:jc w:val="center"/>
            </w:pPr>
            <w:r w:rsidRPr="008910D2">
              <w:rPr>
                <w:lang w:val="en-GB"/>
              </w:rPr>
              <w:t>3</w:t>
            </w:r>
          </w:p>
        </w:tc>
        <w:tc>
          <w:tcPr>
            <w:tcW w:w="24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98F18B" w14:textId="77777777" w:rsidR="008910D2" w:rsidRPr="008910D2" w:rsidRDefault="008910D2" w:rsidP="00022D62">
            <w:pPr>
              <w:widowControl w:val="0"/>
              <w:suppressAutoHyphens w:val="0"/>
              <w:autoSpaceDE w:val="0"/>
              <w:autoSpaceDN w:val="0"/>
              <w:spacing w:before="120" w:after="0" w:line="120" w:lineRule="auto"/>
              <w:jc w:val="center"/>
            </w:pPr>
            <w:r w:rsidRPr="008910D2">
              <w:rPr>
                <w:lang w:val="en-GB"/>
              </w:rPr>
              <w:t>Keyboard</w:t>
            </w:r>
          </w:p>
        </w:tc>
        <w:tc>
          <w:tcPr>
            <w:tcW w:w="18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772263" w14:textId="77777777" w:rsidR="008910D2" w:rsidRPr="008910D2" w:rsidRDefault="008910D2" w:rsidP="00022D62">
            <w:pPr>
              <w:widowControl w:val="0"/>
              <w:suppressAutoHyphens w:val="0"/>
              <w:autoSpaceDE w:val="0"/>
              <w:autoSpaceDN w:val="0"/>
              <w:spacing w:before="120" w:after="0" w:line="120" w:lineRule="auto"/>
              <w:jc w:val="center"/>
            </w:pPr>
            <w:r w:rsidRPr="008910D2">
              <w:rPr>
                <w:lang w:val="en-GB"/>
              </w:rPr>
              <w:t>50</w:t>
            </w:r>
          </w:p>
        </w:tc>
      </w:tr>
    </w:tbl>
    <w:p w14:paraId="4E991256" w14:textId="77777777" w:rsidR="008910D2" w:rsidRPr="008910D2" w:rsidRDefault="008910D2" w:rsidP="008910D2">
      <w:pPr>
        <w:widowControl w:val="0"/>
        <w:suppressAutoHyphens w:val="0"/>
        <w:autoSpaceDE w:val="0"/>
        <w:autoSpaceDN w:val="0"/>
        <w:spacing w:before="720"/>
      </w:pPr>
      <w:r w:rsidRPr="008910D2">
        <w:rPr>
          <w:b/>
          <w:bCs/>
          <w:lang w:val="en-GB"/>
        </w:rPr>
        <w:t>Customers</w:t>
      </w:r>
    </w:p>
    <w:tbl>
      <w:tblPr>
        <w:tblW w:w="0" w:type="auto"/>
        <w:shd w:val="clear" w:color="auto" w:fill="FFFFFF"/>
        <w:tblCellMar>
          <w:left w:w="0" w:type="dxa"/>
          <w:right w:w="0" w:type="dxa"/>
        </w:tblCellMar>
        <w:tblLook w:val="04A0" w:firstRow="1" w:lastRow="0" w:firstColumn="1" w:lastColumn="0" w:noHBand="0" w:noVBand="1"/>
      </w:tblPr>
      <w:tblGrid>
        <w:gridCol w:w="1759"/>
        <w:gridCol w:w="2402"/>
      </w:tblGrid>
      <w:tr w:rsidR="008910D2" w:rsidRPr="008910D2" w14:paraId="27B003BB" w14:textId="77777777" w:rsidTr="00D57A82">
        <w:trPr>
          <w:trHeight w:val="436"/>
        </w:trPr>
        <w:tc>
          <w:tcPr>
            <w:tcW w:w="1759"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16151CB" w14:textId="77777777" w:rsidR="008910D2" w:rsidRPr="008910D2" w:rsidRDefault="008910D2" w:rsidP="00D57A82">
            <w:pPr>
              <w:widowControl w:val="0"/>
              <w:suppressAutoHyphens w:val="0"/>
              <w:autoSpaceDE w:val="0"/>
              <w:autoSpaceDN w:val="0"/>
              <w:spacing w:before="120" w:after="0" w:line="120" w:lineRule="auto"/>
              <w:jc w:val="center"/>
              <w:rPr>
                <w:b/>
                <w:bCs/>
                <w:lang w:val="en-GB"/>
              </w:rPr>
            </w:pPr>
            <w:r w:rsidRPr="008910D2">
              <w:rPr>
                <w:b/>
                <w:bCs/>
                <w:lang w:val="en-GB"/>
              </w:rPr>
              <w:t>customer_id</w:t>
            </w:r>
          </w:p>
        </w:tc>
        <w:tc>
          <w:tcPr>
            <w:tcW w:w="240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D8BCFCE" w14:textId="77777777" w:rsidR="008910D2" w:rsidRPr="008910D2" w:rsidRDefault="008910D2" w:rsidP="00D57A82">
            <w:pPr>
              <w:widowControl w:val="0"/>
              <w:suppressAutoHyphens w:val="0"/>
              <w:autoSpaceDE w:val="0"/>
              <w:autoSpaceDN w:val="0"/>
              <w:spacing w:before="120" w:after="0" w:line="120" w:lineRule="auto"/>
              <w:jc w:val="center"/>
              <w:rPr>
                <w:b/>
                <w:bCs/>
                <w:lang w:val="en-GB"/>
              </w:rPr>
            </w:pPr>
            <w:r w:rsidRPr="008910D2">
              <w:rPr>
                <w:b/>
                <w:bCs/>
                <w:lang w:val="en-GB"/>
              </w:rPr>
              <w:t>customer_name</w:t>
            </w:r>
          </w:p>
        </w:tc>
      </w:tr>
      <w:tr w:rsidR="008910D2" w:rsidRPr="008910D2" w14:paraId="0B038F12" w14:textId="77777777" w:rsidTr="00D57A82">
        <w:trPr>
          <w:trHeight w:val="436"/>
        </w:trPr>
        <w:tc>
          <w:tcPr>
            <w:tcW w:w="175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68BD402" w14:textId="77777777" w:rsidR="008910D2" w:rsidRPr="008910D2" w:rsidRDefault="008910D2" w:rsidP="00D57A82">
            <w:pPr>
              <w:widowControl w:val="0"/>
              <w:suppressAutoHyphens w:val="0"/>
              <w:autoSpaceDE w:val="0"/>
              <w:autoSpaceDN w:val="0"/>
              <w:spacing w:before="120" w:after="0" w:line="120" w:lineRule="auto"/>
              <w:jc w:val="center"/>
              <w:rPr>
                <w:lang w:val="en-GB"/>
              </w:rPr>
            </w:pPr>
            <w:r w:rsidRPr="008910D2">
              <w:rPr>
                <w:lang w:val="en-GB"/>
              </w:rPr>
              <w:t>101</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51179B" w14:textId="77777777" w:rsidR="008910D2" w:rsidRPr="008910D2" w:rsidRDefault="008910D2" w:rsidP="00D57A82">
            <w:pPr>
              <w:widowControl w:val="0"/>
              <w:suppressAutoHyphens w:val="0"/>
              <w:autoSpaceDE w:val="0"/>
              <w:autoSpaceDN w:val="0"/>
              <w:spacing w:before="120" w:after="0" w:line="120" w:lineRule="auto"/>
              <w:jc w:val="center"/>
              <w:rPr>
                <w:lang w:val="en-GB"/>
              </w:rPr>
            </w:pPr>
            <w:r w:rsidRPr="008910D2">
              <w:rPr>
                <w:lang w:val="en-GB"/>
              </w:rPr>
              <w:t>Alice</w:t>
            </w:r>
          </w:p>
        </w:tc>
      </w:tr>
      <w:tr w:rsidR="008910D2" w:rsidRPr="008910D2" w14:paraId="1D638DB9" w14:textId="77777777" w:rsidTr="00D57A82">
        <w:trPr>
          <w:trHeight w:val="436"/>
        </w:trPr>
        <w:tc>
          <w:tcPr>
            <w:tcW w:w="175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2945F63" w14:textId="77777777" w:rsidR="008910D2" w:rsidRPr="008910D2" w:rsidRDefault="008910D2" w:rsidP="00D57A82">
            <w:pPr>
              <w:widowControl w:val="0"/>
              <w:suppressAutoHyphens w:val="0"/>
              <w:autoSpaceDE w:val="0"/>
              <w:autoSpaceDN w:val="0"/>
              <w:spacing w:before="120" w:after="0" w:line="120" w:lineRule="auto"/>
              <w:jc w:val="center"/>
              <w:rPr>
                <w:lang w:val="en-GB"/>
              </w:rPr>
            </w:pPr>
            <w:r w:rsidRPr="008910D2">
              <w:rPr>
                <w:lang w:val="en-GB"/>
              </w:rPr>
              <w:t>102</w:t>
            </w:r>
          </w:p>
        </w:tc>
        <w:tc>
          <w:tcPr>
            <w:tcW w:w="240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1C1522" w14:textId="77777777" w:rsidR="008910D2" w:rsidRPr="008910D2" w:rsidRDefault="008910D2" w:rsidP="00D57A82">
            <w:pPr>
              <w:widowControl w:val="0"/>
              <w:suppressAutoHyphens w:val="0"/>
              <w:autoSpaceDE w:val="0"/>
              <w:autoSpaceDN w:val="0"/>
              <w:spacing w:before="120" w:after="0" w:line="120" w:lineRule="auto"/>
              <w:jc w:val="center"/>
              <w:rPr>
                <w:lang w:val="en-GB"/>
              </w:rPr>
            </w:pPr>
            <w:r w:rsidRPr="008910D2">
              <w:rPr>
                <w:lang w:val="en-GB"/>
              </w:rPr>
              <w:t>Bob</w:t>
            </w:r>
          </w:p>
        </w:tc>
      </w:tr>
    </w:tbl>
    <w:p w14:paraId="0F3CC626" w14:textId="77777777" w:rsidR="00D57A82" w:rsidRPr="00D57A82" w:rsidRDefault="00D57A82" w:rsidP="00D57A82">
      <w:pPr>
        <w:widowControl w:val="0"/>
        <w:suppressAutoHyphens w:val="0"/>
        <w:autoSpaceDE w:val="0"/>
        <w:autoSpaceDN w:val="0"/>
        <w:spacing w:before="720"/>
      </w:pPr>
      <w:r w:rsidRPr="00D57A82">
        <w:rPr>
          <w:b/>
          <w:bCs/>
          <w:lang w:val="en-GB"/>
        </w:rPr>
        <w:t>Sales</w:t>
      </w:r>
    </w:p>
    <w:tbl>
      <w:tblPr>
        <w:tblW w:w="0" w:type="auto"/>
        <w:shd w:val="clear" w:color="auto" w:fill="FFFFFF"/>
        <w:tblCellMar>
          <w:left w:w="0" w:type="dxa"/>
          <w:right w:w="0" w:type="dxa"/>
        </w:tblCellMar>
        <w:tblLook w:val="04A0" w:firstRow="1" w:lastRow="0" w:firstColumn="1" w:lastColumn="0" w:noHBand="0" w:noVBand="1"/>
      </w:tblPr>
      <w:tblGrid>
        <w:gridCol w:w="1545"/>
        <w:gridCol w:w="1895"/>
        <w:gridCol w:w="1771"/>
        <w:gridCol w:w="1897"/>
        <w:gridCol w:w="1550"/>
      </w:tblGrid>
      <w:tr w:rsidR="00D57A82" w:rsidRPr="00D57A82" w14:paraId="1DC6A924" w14:textId="77777777" w:rsidTr="00D57A82">
        <w:trPr>
          <w:trHeight w:val="484"/>
        </w:trPr>
        <w:tc>
          <w:tcPr>
            <w:tcW w:w="154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8A4AE4" w14:textId="77777777" w:rsidR="00D57A82" w:rsidRPr="00D57A82" w:rsidRDefault="00D57A82" w:rsidP="00D57A82">
            <w:pPr>
              <w:widowControl w:val="0"/>
              <w:suppressAutoHyphens w:val="0"/>
              <w:autoSpaceDE w:val="0"/>
              <w:autoSpaceDN w:val="0"/>
              <w:spacing w:before="120" w:after="0" w:line="120" w:lineRule="auto"/>
              <w:jc w:val="center"/>
              <w:rPr>
                <w:b/>
                <w:bCs/>
                <w:lang w:val="en-GB"/>
              </w:rPr>
            </w:pPr>
            <w:r w:rsidRPr="00D57A82">
              <w:rPr>
                <w:b/>
                <w:bCs/>
                <w:lang w:val="en-GB"/>
              </w:rPr>
              <w:t>sale_id</w:t>
            </w:r>
          </w:p>
        </w:tc>
        <w:tc>
          <w:tcPr>
            <w:tcW w:w="189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967D150" w14:textId="77777777" w:rsidR="00D57A82" w:rsidRPr="00D57A82" w:rsidRDefault="00D57A82" w:rsidP="00D57A82">
            <w:pPr>
              <w:widowControl w:val="0"/>
              <w:suppressAutoHyphens w:val="0"/>
              <w:autoSpaceDE w:val="0"/>
              <w:autoSpaceDN w:val="0"/>
              <w:spacing w:before="120" w:after="0" w:line="120" w:lineRule="auto"/>
              <w:jc w:val="center"/>
              <w:rPr>
                <w:b/>
                <w:bCs/>
                <w:lang w:val="en-GB"/>
              </w:rPr>
            </w:pPr>
            <w:r w:rsidRPr="00D57A82">
              <w:rPr>
                <w:b/>
                <w:bCs/>
                <w:lang w:val="en-GB"/>
              </w:rPr>
              <w:t>sale_date</w:t>
            </w:r>
          </w:p>
        </w:tc>
        <w:tc>
          <w:tcPr>
            <w:tcW w:w="177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ED5C4A6" w14:textId="77777777" w:rsidR="00D57A82" w:rsidRPr="00D57A82" w:rsidRDefault="00D57A82" w:rsidP="00D57A82">
            <w:pPr>
              <w:widowControl w:val="0"/>
              <w:suppressAutoHyphens w:val="0"/>
              <w:autoSpaceDE w:val="0"/>
              <w:autoSpaceDN w:val="0"/>
              <w:spacing w:before="120" w:after="0" w:line="120" w:lineRule="auto"/>
              <w:jc w:val="center"/>
              <w:rPr>
                <w:b/>
                <w:bCs/>
                <w:lang w:val="en-GB"/>
              </w:rPr>
            </w:pPr>
            <w:r w:rsidRPr="00D57A82">
              <w:rPr>
                <w:b/>
                <w:bCs/>
                <w:lang w:val="en-GB"/>
              </w:rPr>
              <w:t>product_id</w:t>
            </w:r>
          </w:p>
        </w:tc>
        <w:tc>
          <w:tcPr>
            <w:tcW w:w="18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9E6054C" w14:textId="77777777" w:rsidR="00D57A82" w:rsidRPr="00D57A82" w:rsidRDefault="00D57A82" w:rsidP="00D57A82">
            <w:pPr>
              <w:widowControl w:val="0"/>
              <w:suppressAutoHyphens w:val="0"/>
              <w:autoSpaceDE w:val="0"/>
              <w:autoSpaceDN w:val="0"/>
              <w:spacing w:before="120" w:after="0" w:line="120" w:lineRule="auto"/>
              <w:jc w:val="center"/>
              <w:rPr>
                <w:b/>
                <w:bCs/>
                <w:lang w:val="en-GB"/>
              </w:rPr>
            </w:pPr>
            <w:r w:rsidRPr="00D57A82">
              <w:rPr>
                <w:b/>
                <w:bCs/>
                <w:lang w:val="en-GB"/>
              </w:rPr>
              <w:t>customer_id</w:t>
            </w:r>
          </w:p>
        </w:tc>
        <w:tc>
          <w:tcPr>
            <w:tcW w:w="155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8660B27" w14:textId="77777777" w:rsidR="00D57A82" w:rsidRPr="00D57A82" w:rsidRDefault="00D57A82" w:rsidP="00D57A82">
            <w:pPr>
              <w:widowControl w:val="0"/>
              <w:suppressAutoHyphens w:val="0"/>
              <w:autoSpaceDE w:val="0"/>
              <w:autoSpaceDN w:val="0"/>
              <w:spacing w:before="120" w:after="0" w:line="120" w:lineRule="auto"/>
              <w:jc w:val="center"/>
              <w:rPr>
                <w:b/>
                <w:bCs/>
                <w:lang w:val="en-GB"/>
              </w:rPr>
            </w:pPr>
            <w:r w:rsidRPr="00D57A82">
              <w:rPr>
                <w:b/>
                <w:bCs/>
                <w:lang w:val="en-GB"/>
              </w:rPr>
              <w:t>quantity</w:t>
            </w:r>
          </w:p>
        </w:tc>
      </w:tr>
      <w:tr w:rsidR="00D57A82" w:rsidRPr="00D57A82" w14:paraId="1693214D" w14:textId="77777777" w:rsidTr="00D57A82">
        <w:trPr>
          <w:trHeight w:val="484"/>
        </w:trPr>
        <w:tc>
          <w:tcPr>
            <w:tcW w:w="154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95398FA"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w:t>
            </w:r>
          </w:p>
        </w:tc>
        <w:tc>
          <w:tcPr>
            <w:tcW w:w="1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2092ED"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2026-01-15</w:t>
            </w:r>
          </w:p>
        </w:tc>
        <w:tc>
          <w:tcPr>
            <w:tcW w:w="1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B15B59"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w:t>
            </w:r>
          </w:p>
        </w:tc>
        <w:tc>
          <w:tcPr>
            <w:tcW w:w="18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0A4995"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101</w:t>
            </w:r>
          </w:p>
        </w:tc>
        <w:tc>
          <w:tcPr>
            <w:tcW w:w="15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B5DAAD"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w:t>
            </w:r>
          </w:p>
        </w:tc>
      </w:tr>
      <w:tr w:rsidR="00D57A82" w:rsidRPr="00D57A82" w14:paraId="1C01680F" w14:textId="77777777" w:rsidTr="00D57A82">
        <w:trPr>
          <w:trHeight w:val="484"/>
        </w:trPr>
        <w:tc>
          <w:tcPr>
            <w:tcW w:w="154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714397"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w:t>
            </w:r>
          </w:p>
        </w:tc>
        <w:tc>
          <w:tcPr>
            <w:tcW w:w="1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3ACFAD"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2026-01-20</w:t>
            </w:r>
          </w:p>
        </w:tc>
        <w:tc>
          <w:tcPr>
            <w:tcW w:w="1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3DCED4"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w:t>
            </w:r>
          </w:p>
        </w:tc>
        <w:tc>
          <w:tcPr>
            <w:tcW w:w="18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347096"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102</w:t>
            </w:r>
          </w:p>
        </w:tc>
        <w:tc>
          <w:tcPr>
            <w:tcW w:w="15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CFEE9A"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w:t>
            </w:r>
          </w:p>
        </w:tc>
      </w:tr>
      <w:tr w:rsidR="00D57A82" w:rsidRPr="00D57A82" w14:paraId="7AAD8015" w14:textId="77777777" w:rsidTr="00D57A82">
        <w:trPr>
          <w:trHeight w:val="484"/>
        </w:trPr>
        <w:tc>
          <w:tcPr>
            <w:tcW w:w="154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D01C051"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3</w:t>
            </w:r>
          </w:p>
        </w:tc>
        <w:tc>
          <w:tcPr>
            <w:tcW w:w="1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3BDE75"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2026-02-10</w:t>
            </w:r>
          </w:p>
        </w:tc>
        <w:tc>
          <w:tcPr>
            <w:tcW w:w="1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D2123B"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w:t>
            </w:r>
          </w:p>
        </w:tc>
        <w:tc>
          <w:tcPr>
            <w:tcW w:w="18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125892"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102</w:t>
            </w:r>
          </w:p>
        </w:tc>
        <w:tc>
          <w:tcPr>
            <w:tcW w:w="15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DCAB89"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w:t>
            </w:r>
          </w:p>
        </w:tc>
      </w:tr>
      <w:tr w:rsidR="00D57A82" w:rsidRPr="00D57A82" w14:paraId="6CAB496F" w14:textId="77777777" w:rsidTr="00D57A82">
        <w:trPr>
          <w:trHeight w:val="484"/>
        </w:trPr>
        <w:tc>
          <w:tcPr>
            <w:tcW w:w="154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17933F"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4</w:t>
            </w:r>
          </w:p>
        </w:tc>
        <w:tc>
          <w:tcPr>
            <w:tcW w:w="1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78CE33"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2026-02-15</w:t>
            </w:r>
          </w:p>
        </w:tc>
        <w:tc>
          <w:tcPr>
            <w:tcW w:w="1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8B4D2D"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3</w:t>
            </w:r>
          </w:p>
        </w:tc>
        <w:tc>
          <w:tcPr>
            <w:tcW w:w="18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81C783C"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101</w:t>
            </w:r>
          </w:p>
        </w:tc>
        <w:tc>
          <w:tcPr>
            <w:tcW w:w="15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3D7B2D"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w:t>
            </w:r>
          </w:p>
        </w:tc>
      </w:tr>
      <w:tr w:rsidR="00D57A82" w:rsidRPr="00D57A82" w14:paraId="59337D00" w14:textId="77777777" w:rsidTr="00D57A82">
        <w:trPr>
          <w:trHeight w:val="504"/>
        </w:trPr>
        <w:tc>
          <w:tcPr>
            <w:tcW w:w="154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22D0A3C"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5</w:t>
            </w:r>
          </w:p>
        </w:tc>
        <w:tc>
          <w:tcPr>
            <w:tcW w:w="1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EE4A49"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2026-02-20</w:t>
            </w:r>
          </w:p>
        </w:tc>
        <w:tc>
          <w:tcPr>
            <w:tcW w:w="1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A485A0"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w:t>
            </w:r>
          </w:p>
        </w:tc>
        <w:tc>
          <w:tcPr>
            <w:tcW w:w="18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A710F6"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101</w:t>
            </w:r>
          </w:p>
        </w:tc>
        <w:tc>
          <w:tcPr>
            <w:tcW w:w="15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426BEE"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5</w:t>
            </w:r>
          </w:p>
        </w:tc>
      </w:tr>
      <w:tr w:rsidR="00D57A82" w:rsidRPr="00D57A82" w14:paraId="7E54BFBE" w14:textId="77777777" w:rsidTr="00D57A82">
        <w:trPr>
          <w:trHeight w:val="484"/>
        </w:trPr>
        <w:tc>
          <w:tcPr>
            <w:tcW w:w="154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74F464A"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6</w:t>
            </w:r>
          </w:p>
        </w:tc>
        <w:tc>
          <w:tcPr>
            <w:tcW w:w="1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483DD5"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2026-03-05</w:t>
            </w:r>
          </w:p>
        </w:tc>
        <w:tc>
          <w:tcPr>
            <w:tcW w:w="177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78C9A8"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w:t>
            </w:r>
          </w:p>
        </w:tc>
        <w:tc>
          <w:tcPr>
            <w:tcW w:w="18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DCEB20"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102</w:t>
            </w:r>
          </w:p>
        </w:tc>
        <w:tc>
          <w:tcPr>
            <w:tcW w:w="15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351433"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w:t>
            </w:r>
          </w:p>
        </w:tc>
      </w:tr>
    </w:tbl>
    <w:p w14:paraId="6CE1BDDC" w14:textId="77777777" w:rsidR="008910D2" w:rsidRDefault="008910D2" w:rsidP="00C318F4">
      <w:pPr>
        <w:widowControl w:val="0"/>
        <w:suppressAutoHyphens w:val="0"/>
        <w:autoSpaceDE w:val="0"/>
        <w:autoSpaceDN w:val="0"/>
        <w:spacing w:before="720"/>
      </w:pPr>
    </w:p>
    <w:p w14:paraId="43A60A15" w14:textId="746CEBDF" w:rsidR="00D57A82" w:rsidRDefault="00D57A82" w:rsidP="00D57A82">
      <w:pPr>
        <w:widowControl w:val="0"/>
        <w:suppressAutoHyphens w:val="0"/>
        <w:autoSpaceDE w:val="0"/>
        <w:autoSpaceDN w:val="0"/>
        <w:spacing w:before="720"/>
      </w:pPr>
      <w:r w:rsidRPr="00C17547">
        <w:rPr>
          <w:b/>
        </w:rPr>
        <w:lastRenderedPageBreak/>
        <w:t>Question 2</w:t>
      </w:r>
      <w:r>
        <w:rPr>
          <w:b/>
        </w:rPr>
        <w:t>2</w:t>
      </w:r>
      <w:r>
        <w:t xml:space="preserve"> Part A Continued</w:t>
      </w:r>
    </w:p>
    <w:p w14:paraId="37C3BBA1" w14:textId="079EEA43" w:rsidR="00D57A82" w:rsidRDefault="00D57A82" w:rsidP="00C318F4">
      <w:pPr>
        <w:widowControl w:val="0"/>
        <w:suppressAutoHyphens w:val="0"/>
        <w:autoSpaceDE w:val="0"/>
        <w:autoSpaceDN w:val="0"/>
        <w:spacing w:before="720"/>
      </w:pPr>
      <w:r w:rsidRPr="00D57A82">
        <w:t>The contents of a sales report need to be displayed as follows.</w:t>
      </w:r>
    </w:p>
    <w:tbl>
      <w:tblPr>
        <w:tblW w:w="9668" w:type="dxa"/>
        <w:shd w:val="clear" w:color="auto" w:fill="FFFFFF"/>
        <w:tblCellMar>
          <w:left w:w="0" w:type="dxa"/>
          <w:right w:w="0" w:type="dxa"/>
        </w:tblCellMar>
        <w:tblLook w:val="04A0" w:firstRow="1" w:lastRow="0" w:firstColumn="1" w:lastColumn="0" w:noHBand="0" w:noVBand="1"/>
      </w:tblPr>
      <w:tblGrid>
        <w:gridCol w:w="2417"/>
        <w:gridCol w:w="2417"/>
        <w:gridCol w:w="2417"/>
        <w:gridCol w:w="2417"/>
      </w:tblGrid>
      <w:tr w:rsidR="00D57A82" w:rsidRPr="00D57A82" w14:paraId="21D731BE" w14:textId="77777777" w:rsidTr="00D57A82">
        <w:trPr>
          <w:trHeight w:val="416"/>
        </w:trPr>
        <w:tc>
          <w:tcPr>
            <w:tcW w:w="241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CF4EC7C" w14:textId="77777777" w:rsidR="00D57A82" w:rsidRPr="00D57A82" w:rsidRDefault="00D57A82" w:rsidP="00D57A82">
            <w:pPr>
              <w:widowControl w:val="0"/>
              <w:suppressAutoHyphens w:val="0"/>
              <w:autoSpaceDE w:val="0"/>
              <w:autoSpaceDN w:val="0"/>
              <w:spacing w:before="120" w:after="0" w:line="120" w:lineRule="auto"/>
              <w:jc w:val="center"/>
              <w:rPr>
                <w:b/>
                <w:bCs/>
                <w:lang w:val="en-GB"/>
              </w:rPr>
            </w:pPr>
            <w:r w:rsidRPr="00D57A82">
              <w:rPr>
                <w:b/>
                <w:bCs/>
                <w:lang w:val="en-GB"/>
              </w:rPr>
              <w:t>SalesMonth</w:t>
            </w:r>
          </w:p>
        </w:tc>
        <w:tc>
          <w:tcPr>
            <w:tcW w:w="241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B2143FE" w14:textId="77777777" w:rsidR="00D57A82" w:rsidRPr="00D57A82" w:rsidRDefault="00D57A82" w:rsidP="00D57A82">
            <w:pPr>
              <w:widowControl w:val="0"/>
              <w:suppressAutoHyphens w:val="0"/>
              <w:autoSpaceDE w:val="0"/>
              <w:autoSpaceDN w:val="0"/>
              <w:spacing w:before="120" w:after="0" w:line="120" w:lineRule="auto"/>
              <w:jc w:val="center"/>
              <w:rPr>
                <w:b/>
                <w:bCs/>
                <w:lang w:val="en-GB"/>
              </w:rPr>
            </w:pPr>
            <w:r w:rsidRPr="00D57A82">
              <w:rPr>
                <w:b/>
                <w:bCs/>
                <w:lang w:val="en-GB"/>
              </w:rPr>
              <w:t>ProductName</w:t>
            </w:r>
          </w:p>
        </w:tc>
        <w:tc>
          <w:tcPr>
            <w:tcW w:w="241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63A0CF7" w14:textId="77777777" w:rsidR="00D57A82" w:rsidRPr="00D57A82" w:rsidRDefault="00D57A82" w:rsidP="00D57A82">
            <w:pPr>
              <w:widowControl w:val="0"/>
              <w:suppressAutoHyphens w:val="0"/>
              <w:autoSpaceDE w:val="0"/>
              <w:autoSpaceDN w:val="0"/>
              <w:spacing w:before="120" w:after="0" w:line="120" w:lineRule="auto"/>
              <w:jc w:val="center"/>
              <w:rPr>
                <w:b/>
                <w:bCs/>
                <w:lang w:val="en-GB"/>
              </w:rPr>
            </w:pPr>
            <w:r w:rsidRPr="00D57A82">
              <w:rPr>
                <w:b/>
                <w:bCs/>
                <w:lang w:val="en-GB"/>
              </w:rPr>
              <w:t>TotalQuantity</w:t>
            </w:r>
          </w:p>
        </w:tc>
        <w:tc>
          <w:tcPr>
            <w:tcW w:w="241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C102138" w14:textId="77777777" w:rsidR="00D57A82" w:rsidRPr="00D57A82" w:rsidRDefault="00D57A82" w:rsidP="00D57A82">
            <w:pPr>
              <w:widowControl w:val="0"/>
              <w:suppressAutoHyphens w:val="0"/>
              <w:autoSpaceDE w:val="0"/>
              <w:autoSpaceDN w:val="0"/>
              <w:spacing w:before="120" w:after="0" w:line="120" w:lineRule="auto"/>
              <w:jc w:val="center"/>
              <w:rPr>
                <w:b/>
                <w:bCs/>
                <w:lang w:val="en-GB"/>
              </w:rPr>
            </w:pPr>
            <w:r w:rsidRPr="00D57A82">
              <w:rPr>
                <w:b/>
                <w:bCs/>
                <w:lang w:val="en-GB"/>
              </w:rPr>
              <w:t>TotalRevenue</w:t>
            </w:r>
          </w:p>
        </w:tc>
      </w:tr>
      <w:tr w:rsidR="00D57A82" w:rsidRPr="00D57A82" w14:paraId="47B1554F" w14:textId="77777777" w:rsidTr="00D57A82">
        <w:trPr>
          <w:trHeight w:val="416"/>
        </w:trPr>
        <w:tc>
          <w:tcPr>
            <w:tcW w:w="24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79C1C0A"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2026-01</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EC998E"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Laptop</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CBA1F9"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118892"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1000</w:t>
            </w:r>
          </w:p>
        </w:tc>
      </w:tr>
      <w:tr w:rsidR="00D57A82" w:rsidRPr="00D57A82" w14:paraId="52CA50C5" w14:textId="77777777" w:rsidTr="00D57A82">
        <w:trPr>
          <w:trHeight w:val="416"/>
        </w:trPr>
        <w:tc>
          <w:tcPr>
            <w:tcW w:w="24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228373"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2026-01</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19C51E"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Mouse</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ABF0EE"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646BCEB"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50</w:t>
            </w:r>
          </w:p>
        </w:tc>
      </w:tr>
      <w:tr w:rsidR="00D57A82" w:rsidRPr="00D57A82" w14:paraId="3D8C8587" w14:textId="77777777" w:rsidTr="00D57A82">
        <w:trPr>
          <w:trHeight w:val="416"/>
        </w:trPr>
        <w:tc>
          <w:tcPr>
            <w:tcW w:w="24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68987C2"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2026-02</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29F06C"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Laptop</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F93BFF"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7F7A88"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1000</w:t>
            </w:r>
          </w:p>
        </w:tc>
      </w:tr>
      <w:tr w:rsidR="00D57A82" w:rsidRPr="00D57A82" w14:paraId="6EE210F7" w14:textId="77777777" w:rsidTr="00D57A82">
        <w:trPr>
          <w:trHeight w:val="416"/>
        </w:trPr>
        <w:tc>
          <w:tcPr>
            <w:tcW w:w="24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2EB68E1"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2026-02</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235B9A"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Mouse</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7DF0F2"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5</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91511F"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125</w:t>
            </w:r>
          </w:p>
        </w:tc>
      </w:tr>
      <w:tr w:rsidR="00D57A82" w:rsidRPr="00D57A82" w14:paraId="1E4EC882" w14:textId="77777777" w:rsidTr="00D57A82">
        <w:trPr>
          <w:trHeight w:val="433"/>
        </w:trPr>
        <w:tc>
          <w:tcPr>
            <w:tcW w:w="24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1B1B390"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2026-02</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428171"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Keyboard</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6C95B5"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B8096F"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100</w:t>
            </w:r>
          </w:p>
        </w:tc>
      </w:tr>
      <w:tr w:rsidR="00D57A82" w:rsidRPr="00D57A82" w14:paraId="6DD6FD75" w14:textId="77777777" w:rsidTr="00D57A82">
        <w:trPr>
          <w:trHeight w:val="416"/>
        </w:trPr>
        <w:tc>
          <w:tcPr>
            <w:tcW w:w="241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F6EED41"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2026-03</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90C222"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Laptop</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74854A"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w:t>
            </w:r>
          </w:p>
        </w:tc>
        <w:tc>
          <w:tcPr>
            <w:tcW w:w="24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2A5A4C" w14:textId="77777777" w:rsidR="00D57A82" w:rsidRPr="00D57A82" w:rsidRDefault="00D57A82" w:rsidP="00D57A82">
            <w:pPr>
              <w:widowControl w:val="0"/>
              <w:suppressAutoHyphens w:val="0"/>
              <w:autoSpaceDE w:val="0"/>
              <w:autoSpaceDN w:val="0"/>
              <w:spacing w:before="120" w:after="0" w:line="120" w:lineRule="auto"/>
              <w:jc w:val="center"/>
              <w:rPr>
                <w:lang w:val="en-GB"/>
              </w:rPr>
            </w:pPr>
            <w:r w:rsidRPr="00D57A82">
              <w:rPr>
                <w:lang w:val="en-GB"/>
              </w:rPr>
              <w:t>2000</w:t>
            </w:r>
          </w:p>
        </w:tc>
      </w:tr>
    </w:tbl>
    <w:p w14:paraId="1B67A470" w14:textId="684A4EE1" w:rsidR="00D57A82" w:rsidRDefault="00D57A82" w:rsidP="00C318F4">
      <w:pPr>
        <w:widowControl w:val="0"/>
        <w:suppressAutoHyphens w:val="0"/>
        <w:autoSpaceDE w:val="0"/>
        <w:autoSpaceDN w:val="0"/>
        <w:spacing w:before="720"/>
      </w:pPr>
      <w:r w:rsidRPr="00D57A82">
        <w:t>Write a</w:t>
      </w:r>
      <w:r w:rsidR="00DB731A">
        <w:t>n</w:t>
      </w:r>
      <w:r w:rsidRPr="00D57A82">
        <w:t xml:space="preserve"> SQL query that can produce this result.</w:t>
      </w:r>
    </w:p>
    <w:tbl>
      <w:tblPr>
        <w:tblStyle w:val="TableGrid"/>
        <w:tblW w:w="0" w:type="auto"/>
        <w:tblLook w:val="04A0" w:firstRow="1" w:lastRow="0" w:firstColumn="1" w:lastColumn="0" w:noHBand="0" w:noVBand="1"/>
      </w:tblPr>
      <w:tblGrid>
        <w:gridCol w:w="9628"/>
      </w:tblGrid>
      <w:tr w:rsidR="00D57A82" w14:paraId="519D9654" w14:textId="77777777" w:rsidTr="00D57A82">
        <w:trPr>
          <w:trHeight w:val="7273"/>
        </w:trPr>
        <w:tc>
          <w:tcPr>
            <w:tcW w:w="9628" w:type="dxa"/>
          </w:tcPr>
          <w:p w14:paraId="62F7A5B9" w14:textId="77777777" w:rsidR="00D57A82" w:rsidRDefault="00D57A82" w:rsidP="00C318F4">
            <w:pPr>
              <w:widowControl w:val="0"/>
              <w:suppressAutoHyphens w:val="0"/>
              <w:autoSpaceDE w:val="0"/>
              <w:autoSpaceDN w:val="0"/>
              <w:spacing w:before="720"/>
            </w:pPr>
          </w:p>
        </w:tc>
      </w:tr>
    </w:tbl>
    <w:p w14:paraId="725E6A23" w14:textId="77777777" w:rsidR="00D57A82" w:rsidRDefault="00D57A82" w:rsidP="00C318F4">
      <w:pPr>
        <w:widowControl w:val="0"/>
        <w:suppressAutoHyphens w:val="0"/>
        <w:autoSpaceDE w:val="0"/>
        <w:autoSpaceDN w:val="0"/>
        <w:spacing w:before="720"/>
      </w:pPr>
    </w:p>
    <w:p w14:paraId="38F51686" w14:textId="72F6563F" w:rsidR="00D57A82" w:rsidRDefault="00D57A82" w:rsidP="00C318F4">
      <w:pPr>
        <w:widowControl w:val="0"/>
        <w:suppressAutoHyphens w:val="0"/>
        <w:autoSpaceDE w:val="0"/>
        <w:autoSpaceDN w:val="0"/>
        <w:spacing w:before="720"/>
      </w:pPr>
      <w:r w:rsidRPr="00C17547">
        <w:rPr>
          <w:b/>
        </w:rPr>
        <w:lastRenderedPageBreak/>
        <w:t>Question 2</w:t>
      </w:r>
      <w:r>
        <w:rPr>
          <w:b/>
        </w:rPr>
        <w:t>2</w:t>
      </w:r>
      <w:r>
        <w:t xml:space="preserve"> Part B (4 marks)</w:t>
      </w:r>
    </w:p>
    <w:p w14:paraId="22874A6D" w14:textId="77777777" w:rsidR="00D57A82" w:rsidRPr="00D57A82" w:rsidRDefault="00D57A82" w:rsidP="00D57A82">
      <w:pPr>
        <w:widowControl w:val="0"/>
        <w:suppressAutoHyphens w:val="0"/>
        <w:autoSpaceDE w:val="0"/>
        <w:autoSpaceDN w:val="0"/>
        <w:spacing w:before="720"/>
      </w:pPr>
      <w:r w:rsidRPr="00D57A82">
        <w:t>The development team is considering migrating the web application from raw SQL to an Object-Relational Mapper (ORM).</w:t>
      </w:r>
    </w:p>
    <w:p w14:paraId="3B3EFEB5" w14:textId="77777777" w:rsidR="00D57A82" w:rsidRPr="00D57A82" w:rsidRDefault="00D57A82" w:rsidP="00D57A82">
      <w:pPr>
        <w:widowControl w:val="0"/>
        <w:suppressAutoHyphens w:val="0"/>
        <w:autoSpaceDE w:val="0"/>
        <w:autoSpaceDN w:val="0"/>
        <w:spacing w:before="720"/>
      </w:pPr>
      <w:r w:rsidRPr="00D57A82">
        <w:t>Evaluate whether an ORM or raw SQL is the more appropriate choice for generating the monthly sales report.</w:t>
      </w:r>
    </w:p>
    <w:tbl>
      <w:tblPr>
        <w:tblStyle w:val="TableGrid"/>
        <w:tblW w:w="0" w:type="auto"/>
        <w:tblLook w:val="04A0" w:firstRow="1" w:lastRow="0" w:firstColumn="1" w:lastColumn="0" w:noHBand="0" w:noVBand="1"/>
      </w:tblPr>
      <w:tblGrid>
        <w:gridCol w:w="9628"/>
      </w:tblGrid>
      <w:tr w:rsidR="00D57A82" w14:paraId="0E5882F8" w14:textId="77777777" w:rsidTr="009A1A42">
        <w:trPr>
          <w:trHeight w:val="10003"/>
        </w:trPr>
        <w:tc>
          <w:tcPr>
            <w:tcW w:w="9628" w:type="dxa"/>
          </w:tcPr>
          <w:p w14:paraId="6F403C5C" w14:textId="77777777" w:rsidR="00D57A82" w:rsidRDefault="00D57A82" w:rsidP="00C318F4">
            <w:pPr>
              <w:widowControl w:val="0"/>
              <w:suppressAutoHyphens w:val="0"/>
              <w:autoSpaceDE w:val="0"/>
              <w:autoSpaceDN w:val="0"/>
              <w:spacing w:before="720"/>
            </w:pPr>
          </w:p>
        </w:tc>
      </w:tr>
    </w:tbl>
    <w:p w14:paraId="520D319C" w14:textId="77777777" w:rsidR="00D57A82" w:rsidRDefault="00D57A82" w:rsidP="00C318F4">
      <w:pPr>
        <w:widowControl w:val="0"/>
        <w:suppressAutoHyphens w:val="0"/>
        <w:autoSpaceDE w:val="0"/>
        <w:autoSpaceDN w:val="0"/>
        <w:spacing w:before="720"/>
      </w:pPr>
    </w:p>
    <w:p w14:paraId="5DBD576A" w14:textId="77777777" w:rsidR="00D57A82" w:rsidRDefault="0072633D" w:rsidP="00D57A82">
      <w:pPr>
        <w:widowControl w:val="0"/>
        <w:suppressAutoHyphens w:val="0"/>
        <w:autoSpaceDE w:val="0"/>
        <w:autoSpaceDN w:val="0"/>
        <w:spacing w:before="720"/>
      </w:pPr>
      <w:r w:rsidRPr="00C17547">
        <w:rPr>
          <w:b/>
        </w:rPr>
        <w:lastRenderedPageBreak/>
        <w:t xml:space="preserve">Question </w:t>
      </w:r>
      <w:r w:rsidR="00C17547" w:rsidRPr="00C17547">
        <w:rPr>
          <w:b/>
        </w:rPr>
        <w:t>23</w:t>
      </w:r>
      <w:r>
        <w:t xml:space="preserve"> </w:t>
      </w:r>
    </w:p>
    <w:p w14:paraId="32E6FD4E" w14:textId="77777777" w:rsidR="009A1A42" w:rsidRDefault="00D57A82" w:rsidP="00D57A82">
      <w:pPr>
        <w:widowControl w:val="0"/>
        <w:suppressAutoHyphens w:val="0"/>
        <w:autoSpaceDE w:val="0"/>
        <w:autoSpaceDN w:val="0"/>
        <w:spacing w:before="720"/>
      </w:pPr>
      <w:r w:rsidRPr="00D57A82">
        <w:t>DataVault is developing a progressive web application that lets users upload, store, and share sensitive files such as financial and personal documents.</w:t>
      </w:r>
      <w:r w:rsidR="009A1A42">
        <w:t xml:space="preserve"> </w:t>
      </w:r>
    </w:p>
    <w:p w14:paraId="18907CEB" w14:textId="40A27172" w:rsidR="00D57A82" w:rsidRPr="00D57A82" w:rsidRDefault="00D57A82" w:rsidP="00D57A82">
      <w:pPr>
        <w:widowControl w:val="0"/>
        <w:suppressAutoHyphens w:val="0"/>
        <w:autoSpaceDE w:val="0"/>
        <w:autoSpaceDN w:val="0"/>
        <w:spacing w:before="720"/>
      </w:pPr>
      <w:r w:rsidRPr="00D57A82">
        <w:t>During testing, security analysts identified risks including:</w:t>
      </w:r>
    </w:p>
    <w:p w14:paraId="7A150E85" w14:textId="77777777" w:rsidR="00D57A82" w:rsidRPr="00D57A82" w:rsidRDefault="00D57A82" w:rsidP="009A1A42">
      <w:pPr>
        <w:pStyle w:val="ListBullet"/>
      </w:pPr>
      <w:r w:rsidRPr="00D57A82">
        <w:t>Malicious file uploads</w:t>
      </w:r>
    </w:p>
    <w:p w14:paraId="14DB0BA4" w14:textId="77777777" w:rsidR="00D57A82" w:rsidRPr="00D57A82" w:rsidRDefault="00D57A82" w:rsidP="009A1A42">
      <w:pPr>
        <w:pStyle w:val="ListBullet"/>
      </w:pPr>
      <w:r w:rsidRPr="00D57A82">
        <w:t>Unauthorised access to cached files</w:t>
      </w:r>
    </w:p>
    <w:p w14:paraId="325A47DA" w14:textId="77777777" w:rsidR="00D57A82" w:rsidRPr="00D57A82" w:rsidRDefault="00D57A82" w:rsidP="009A1A42">
      <w:pPr>
        <w:pStyle w:val="ListBullet"/>
      </w:pPr>
      <w:r w:rsidRPr="00D57A82">
        <w:t>Timing differences in encryption processes leaking information</w:t>
      </w:r>
    </w:p>
    <w:p w14:paraId="4C8355A7" w14:textId="77777777" w:rsidR="00D57A82" w:rsidRPr="00D57A82" w:rsidRDefault="00D57A82" w:rsidP="009A1A42">
      <w:pPr>
        <w:pStyle w:val="ListBullet"/>
      </w:pPr>
      <w:r w:rsidRPr="00D57A82">
        <w:t>Too much system information shown in error messages</w:t>
      </w:r>
    </w:p>
    <w:p w14:paraId="587D2F97" w14:textId="55979CFB" w:rsidR="009A1A42" w:rsidRDefault="009A1A42">
      <w:pPr>
        <w:suppressAutoHyphens w:val="0"/>
        <w:spacing w:before="0" w:after="160" w:line="259" w:lineRule="auto"/>
      </w:pPr>
      <w:r>
        <w:br w:type="page"/>
      </w:r>
    </w:p>
    <w:p w14:paraId="346E1CF4" w14:textId="6ED967AF" w:rsidR="009A1A42" w:rsidRDefault="009A1A42" w:rsidP="00D57A82">
      <w:pPr>
        <w:widowControl w:val="0"/>
        <w:suppressAutoHyphens w:val="0"/>
        <w:autoSpaceDE w:val="0"/>
        <w:autoSpaceDN w:val="0"/>
        <w:spacing w:before="720"/>
      </w:pPr>
      <w:r w:rsidRPr="009A1A42">
        <w:rPr>
          <w:b/>
        </w:rPr>
        <w:t>Question 23</w:t>
      </w:r>
      <w:r w:rsidRPr="009A1A42">
        <w:t xml:space="preserve"> </w:t>
      </w:r>
      <w:r>
        <w:t xml:space="preserve"> Continued</w:t>
      </w:r>
    </w:p>
    <w:p w14:paraId="418C1690" w14:textId="629064F0" w:rsidR="009A1A42" w:rsidRDefault="00D57A82" w:rsidP="00D57A82">
      <w:pPr>
        <w:widowControl w:val="0"/>
        <w:suppressAutoHyphens w:val="0"/>
        <w:autoSpaceDE w:val="0"/>
        <w:autoSpaceDN w:val="0"/>
        <w:spacing w:before="720"/>
      </w:pPr>
      <w:r>
        <w:t>Part A (</w:t>
      </w:r>
      <w:r w:rsidR="00B77029">
        <w:t>3</w:t>
      </w:r>
      <w:r>
        <w:t xml:space="preserve"> marks)</w:t>
      </w:r>
    </w:p>
    <w:p w14:paraId="482A6ACB" w14:textId="2ED8784E" w:rsidR="00D57A82" w:rsidRDefault="00B77029" w:rsidP="00D57A82">
      <w:pPr>
        <w:widowControl w:val="0"/>
        <w:suppressAutoHyphens w:val="0"/>
        <w:autoSpaceDE w:val="0"/>
        <w:autoSpaceDN w:val="0"/>
        <w:spacing w:before="720"/>
      </w:pPr>
      <w:r w:rsidRPr="00B77029">
        <w:t>Explain the process and techniques used for developing secure code protected against the identified file-based attacks.</w:t>
      </w:r>
    </w:p>
    <w:tbl>
      <w:tblPr>
        <w:tblStyle w:val="TableGrid"/>
        <w:tblW w:w="0" w:type="auto"/>
        <w:tblLook w:val="04A0" w:firstRow="1" w:lastRow="0" w:firstColumn="1" w:lastColumn="0" w:noHBand="0" w:noVBand="1"/>
      </w:tblPr>
      <w:tblGrid>
        <w:gridCol w:w="9628"/>
      </w:tblGrid>
      <w:tr w:rsidR="00D57A82" w14:paraId="176775CA" w14:textId="77777777" w:rsidTr="006512FD">
        <w:trPr>
          <w:trHeight w:val="10663"/>
        </w:trPr>
        <w:tc>
          <w:tcPr>
            <w:tcW w:w="9628" w:type="dxa"/>
          </w:tcPr>
          <w:p w14:paraId="387263B2" w14:textId="77777777" w:rsidR="00D57A82" w:rsidRDefault="00D57A82" w:rsidP="00D57A82">
            <w:pPr>
              <w:widowControl w:val="0"/>
              <w:suppressAutoHyphens w:val="0"/>
              <w:autoSpaceDE w:val="0"/>
              <w:autoSpaceDN w:val="0"/>
              <w:spacing w:before="720"/>
            </w:pPr>
          </w:p>
        </w:tc>
      </w:tr>
    </w:tbl>
    <w:p w14:paraId="3B82C90B" w14:textId="0018CB3F" w:rsidR="006512FD" w:rsidRDefault="006512FD" w:rsidP="00B77029">
      <w:pPr>
        <w:widowControl w:val="0"/>
        <w:suppressAutoHyphens w:val="0"/>
        <w:autoSpaceDE w:val="0"/>
        <w:autoSpaceDN w:val="0"/>
        <w:spacing w:before="720"/>
      </w:pPr>
      <w:r w:rsidRPr="006512FD">
        <w:rPr>
          <w:b/>
        </w:rPr>
        <w:t>Question 23</w:t>
      </w:r>
      <w:r w:rsidRPr="006512FD">
        <w:t xml:space="preserve">  Continued</w:t>
      </w:r>
    </w:p>
    <w:p w14:paraId="0248D8A3" w14:textId="0F6547DE" w:rsidR="00B77029" w:rsidRDefault="00B77029" w:rsidP="00B77029">
      <w:pPr>
        <w:widowControl w:val="0"/>
        <w:suppressAutoHyphens w:val="0"/>
        <w:autoSpaceDE w:val="0"/>
        <w:autoSpaceDN w:val="0"/>
        <w:spacing w:before="720"/>
      </w:pPr>
      <w:r>
        <w:t xml:space="preserve">Part </w:t>
      </w:r>
      <w:r>
        <w:t>B</w:t>
      </w:r>
      <w:r>
        <w:t xml:space="preserve"> (</w:t>
      </w:r>
      <w:r>
        <w:t>2</w:t>
      </w:r>
      <w:r>
        <w:t xml:space="preserve"> marks)</w:t>
      </w:r>
    </w:p>
    <w:p w14:paraId="3FAB9864" w14:textId="5239F1F9" w:rsidR="00B77029" w:rsidRDefault="00B77029" w:rsidP="00B77029">
      <w:pPr>
        <w:widowControl w:val="0"/>
        <w:suppressAutoHyphens w:val="0"/>
        <w:autoSpaceDE w:val="0"/>
        <w:autoSpaceDN w:val="0"/>
        <w:spacing w:before="720"/>
      </w:pPr>
      <w:r w:rsidRPr="00B77029">
        <w:t>Describe techniques that can be used to protect against the identified side-channel attacks.</w:t>
      </w:r>
    </w:p>
    <w:tbl>
      <w:tblPr>
        <w:tblStyle w:val="TableGrid"/>
        <w:tblW w:w="0" w:type="auto"/>
        <w:tblLook w:val="04A0" w:firstRow="1" w:lastRow="0" w:firstColumn="1" w:lastColumn="0" w:noHBand="0" w:noVBand="1"/>
      </w:tblPr>
      <w:tblGrid>
        <w:gridCol w:w="9628"/>
      </w:tblGrid>
      <w:tr w:rsidR="00B77029" w14:paraId="2B3F8C4A" w14:textId="77777777" w:rsidTr="006512FD">
        <w:trPr>
          <w:trHeight w:val="11054"/>
        </w:trPr>
        <w:tc>
          <w:tcPr>
            <w:tcW w:w="9628" w:type="dxa"/>
          </w:tcPr>
          <w:p w14:paraId="3502107E" w14:textId="77777777" w:rsidR="00B77029" w:rsidRDefault="00B77029" w:rsidP="00260778">
            <w:pPr>
              <w:widowControl w:val="0"/>
              <w:suppressAutoHyphens w:val="0"/>
              <w:autoSpaceDE w:val="0"/>
              <w:autoSpaceDN w:val="0"/>
              <w:spacing w:before="720"/>
            </w:pPr>
          </w:p>
        </w:tc>
      </w:tr>
    </w:tbl>
    <w:p w14:paraId="7EAB076D" w14:textId="7BCCF794" w:rsidR="00B77029" w:rsidRDefault="006512FD" w:rsidP="00D57A82">
      <w:pPr>
        <w:widowControl w:val="0"/>
        <w:suppressAutoHyphens w:val="0"/>
        <w:autoSpaceDE w:val="0"/>
        <w:autoSpaceDN w:val="0"/>
        <w:spacing w:before="720"/>
      </w:pPr>
      <w:r w:rsidRPr="006512FD">
        <w:rPr>
          <w:b/>
        </w:rPr>
        <w:t>Question 23</w:t>
      </w:r>
      <w:r w:rsidRPr="006512FD">
        <w:t xml:space="preserve">  Continued</w:t>
      </w:r>
    </w:p>
    <w:p w14:paraId="18A1CB7F" w14:textId="3DDB40E5" w:rsidR="00D57A82" w:rsidRDefault="00D57A82" w:rsidP="00D57A82">
      <w:pPr>
        <w:widowControl w:val="0"/>
        <w:suppressAutoHyphens w:val="0"/>
        <w:autoSpaceDE w:val="0"/>
        <w:autoSpaceDN w:val="0"/>
        <w:spacing w:before="720"/>
      </w:pPr>
      <w:r>
        <w:t xml:space="preserve">Part </w:t>
      </w:r>
      <w:r w:rsidR="00B77029">
        <w:t>C</w:t>
      </w:r>
      <w:r>
        <w:t xml:space="preserve"> (3 marks)</w:t>
      </w:r>
    </w:p>
    <w:p w14:paraId="654F3EA8" w14:textId="1421D9E9" w:rsidR="00D57A82" w:rsidRDefault="00D57A82" w:rsidP="00D57A82">
      <w:pPr>
        <w:widowControl w:val="0"/>
        <w:suppressAutoHyphens w:val="0"/>
        <w:autoSpaceDE w:val="0"/>
        <w:autoSpaceDN w:val="0"/>
        <w:spacing w:before="720"/>
      </w:pPr>
      <w:r w:rsidRPr="00D57A82">
        <w:t>How would the development team ensure the quality of the software before release?</w:t>
      </w:r>
    </w:p>
    <w:tbl>
      <w:tblPr>
        <w:tblStyle w:val="TableGrid"/>
        <w:tblW w:w="0" w:type="auto"/>
        <w:tblLook w:val="04A0" w:firstRow="1" w:lastRow="0" w:firstColumn="1" w:lastColumn="0" w:noHBand="0" w:noVBand="1"/>
      </w:tblPr>
      <w:tblGrid>
        <w:gridCol w:w="9628"/>
      </w:tblGrid>
      <w:tr w:rsidR="00D57A82" w14:paraId="7CEB50FC" w14:textId="77777777" w:rsidTr="00D57A82">
        <w:trPr>
          <w:trHeight w:val="11138"/>
        </w:trPr>
        <w:tc>
          <w:tcPr>
            <w:tcW w:w="9628" w:type="dxa"/>
          </w:tcPr>
          <w:p w14:paraId="6CD33028" w14:textId="77777777" w:rsidR="00D57A82" w:rsidRDefault="00D57A82" w:rsidP="00D57A82">
            <w:pPr>
              <w:widowControl w:val="0"/>
              <w:suppressAutoHyphens w:val="0"/>
              <w:autoSpaceDE w:val="0"/>
              <w:autoSpaceDN w:val="0"/>
              <w:spacing w:before="720"/>
            </w:pPr>
          </w:p>
        </w:tc>
      </w:tr>
    </w:tbl>
    <w:p w14:paraId="12C53355" w14:textId="77777777" w:rsidR="006512FD" w:rsidRDefault="006512FD" w:rsidP="006512FD">
      <w:pPr>
        <w:suppressAutoHyphens w:val="0"/>
        <w:spacing w:before="0" w:after="160" w:line="259" w:lineRule="auto"/>
        <w:rPr>
          <w:b/>
        </w:rPr>
      </w:pPr>
    </w:p>
    <w:p w14:paraId="1920FEFE" w14:textId="77777777" w:rsidR="006512FD" w:rsidRDefault="006512FD" w:rsidP="006512FD">
      <w:pPr>
        <w:suppressAutoHyphens w:val="0"/>
        <w:spacing w:before="0" w:after="160" w:line="259" w:lineRule="auto"/>
        <w:rPr>
          <w:b/>
        </w:rPr>
      </w:pPr>
    </w:p>
    <w:p w14:paraId="2D5E3E4C" w14:textId="324EEE84" w:rsidR="00160E73" w:rsidRDefault="00160E73" w:rsidP="006512FD">
      <w:pPr>
        <w:suppressAutoHyphens w:val="0"/>
        <w:spacing w:before="0" w:after="160" w:line="259" w:lineRule="auto"/>
      </w:pPr>
      <w:r w:rsidRPr="00160E73">
        <w:rPr>
          <w:b/>
        </w:rPr>
        <w:t>Question 2</w:t>
      </w:r>
      <w:r>
        <w:rPr>
          <w:b/>
        </w:rPr>
        <w:t>4</w:t>
      </w:r>
    </w:p>
    <w:p w14:paraId="5BAE32C7" w14:textId="6448F2D9" w:rsidR="00160E73" w:rsidRDefault="00160E73" w:rsidP="00D57A82">
      <w:pPr>
        <w:widowControl w:val="0"/>
        <w:suppressAutoHyphens w:val="0"/>
        <w:autoSpaceDE w:val="0"/>
        <w:autoSpaceDN w:val="0"/>
        <w:spacing w:before="720"/>
      </w:pPr>
      <w:r w:rsidRPr="00160E73">
        <w:t>A government agency proposes deploying an ML model to prioritise funding for road upgrades in a rural community. The model will be trained on historical maintenance data.</w:t>
      </w:r>
      <w:r>
        <w:t xml:space="preserve">( </w:t>
      </w:r>
      <w:r w:rsidR="00DE256B">
        <w:t>4</w:t>
      </w:r>
      <w:r>
        <w:t xml:space="preserve"> Marks)</w:t>
      </w:r>
    </w:p>
    <w:p w14:paraId="3AF98E95" w14:textId="320035B2" w:rsidR="00160E73" w:rsidRDefault="00160E73" w:rsidP="00D57A82">
      <w:pPr>
        <w:widowControl w:val="0"/>
        <w:suppressAutoHyphens w:val="0"/>
        <w:autoSpaceDE w:val="0"/>
        <w:autoSpaceDN w:val="0"/>
        <w:spacing w:before="720"/>
      </w:pPr>
      <w:r w:rsidRPr="00160E73">
        <w:t>Evaluate social</w:t>
      </w:r>
      <w:r w:rsidR="00863B49">
        <w:t xml:space="preserve"> and</w:t>
      </w:r>
      <w:r w:rsidRPr="00160E73">
        <w:t xml:space="preserve"> ethical </w:t>
      </w:r>
      <w:r w:rsidR="00863B49">
        <w:t>-</w:t>
      </w:r>
      <w:r w:rsidRPr="00160E73">
        <w:t xml:space="preserve"> implications of this proposal.</w:t>
      </w:r>
    </w:p>
    <w:tbl>
      <w:tblPr>
        <w:tblStyle w:val="TableGrid"/>
        <w:tblW w:w="0" w:type="auto"/>
        <w:tblLook w:val="04A0" w:firstRow="1" w:lastRow="0" w:firstColumn="1" w:lastColumn="0" w:noHBand="0" w:noVBand="1"/>
      </w:tblPr>
      <w:tblGrid>
        <w:gridCol w:w="9628"/>
      </w:tblGrid>
      <w:tr w:rsidR="00160E73" w14:paraId="5415918B" w14:textId="77777777" w:rsidTr="00160E73">
        <w:trPr>
          <w:trHeight w:val="10805"/>
        </w:trPr>
        <w:tc>
          <w:tcPr>
            <w:tcW w:w="9628" w:type="dxa"/>
          </w:tcPr>
          <w:p w14:paraId="6D0AD836" w14:textId="77777777" w:rsidR="00160E73" w:rsidRDefault="00160E73" w:rsidP="00D57A82">
            <w:pPr>
              <w:widowControl w:val="0"/>
              <w:suppressAutoHyphens w:val="0"/>
              <w:autoSpaceDE w:val="0"/>
              <w:autoSpaceDN w:val="0"/>
              <w:spacing w:before="720"/>
            </w:pPr>
          </w:p>
        </w:tc>
      </w:tr>
    </w:tbl>
    <w:p w14:paraId="25CD073C" w14:textId="373D4788" w:rsidR="00160E73" w:rsidRPr="00160E73" w:rsidRDefault="00160E73" w:rsidP="00160E73">
      <w:pPr>
        <w:widowControl w:val="0"/>
        <w:suppressAutoHyphens w:val="0"/>
        <w:autoSpaceDE w:val="0"/>
        <w:autoSpaceDN w:val="0"/>
        <w:spacing w:before="720" w:line="240" w:lineRule="auto"/>
      </w:pPr>
      <w:r w:rsidRPr="00160E73">
        <w:rPr>
          <w:b/>
        </w:rPr>
        <w:lastRenderedPageBreak/>
        <w:t>Question 2</w:t>
      </w:r>
      <w:r>
        <w:rPr>
          <w:b/>
        </w:rPr>
        <w:t>5</w:t>
      </w:r>
      <w:r w:rsidR="00BC23DB">
        <w:rPr>
          <w:b/>
        </w:rPr>
        <w:t xml:space="preserve"> (</w:t>
      </w:r>
      <w:r w:rsidR="000567C7">
        <w:rPr>
          <w:b/>
        </w:rPr>
        <w:t xml:space="preserve"> 5 </w:t>
      </w:r>
      <w:r w:rsidR="00BC23DB">
        <w:rPr>
          <w:b/>
        </w:rPr>
        <w:t>marks)</w:t>
      </w:r>
    </w:p>
    <w:p w14:paraId="5021EECD" w14:textId="77777777" w:rsidR="00160E73" w:rsidRPr="00160E73" w:rsidRDefault="00160E73" w:rsidP="00160E73">
      <w:pPr>
        <w:widowControl w:val="0"/>
        <w:suppressAutoHyphens w:val="0"/>
        <w:autoSpaceDE w:val="0"/>
        <w:autoSpaceDN w:val="0"/>
        <w:spacing w:before="720" w:line="240" w:lineRule="auto"/>
      </w:pPr>
      <w:r w:rsidRPr="00160E73">
        <w:t>A weather station records temperatures for 5 days. Each day has 3 temperature recordings:</w:t>
      </w:r>
    </w:p>
    <w:p w14:paraId="333714FF" w14:textId="20539B50" w:rsidR="00AF11D2" w:rsidRDefault="00AF11D2" w:rsidP="00AF11D2">
      <w:pPr>
        <w:pStyle w:val="ListBullet"/>
      </w:pPr>
      <w:r>
        <w:t>m</w:t>
      </w:r>
      <w:r w:rsidR="00160E73" w:rsidRPr="00160E73">
        <w:t>orning</w:t>
      </w:r>
      <w:r w:rsidR="00160E73">
        <w:t xml:space="preserve">, </w:t>
      </w:r>
    </w:p>
    <w:p w14:paraId="5D92D80B" w14:textId="77777777" w:rsidR="00AF11D2" w:rsidRDefault="00160E73" w:rsidP="00AF11D2">
      <w:pPr>
        <w:pStyle w:val="ListBullet"/>
      </w:pPr>
      <w:r w:rsidRPr="00160E73">
        <w:t>afternoon</w:t>
      </w:r>
      <w:r>
        <w:t xml:space="preserve">, </w:t>
      </w:r>
    </w:p>
    <w:p w14:paraId="0778CC6C" w14:textId="632D57EC" w:rsidR="00160E73" w:rsidRPr="00160E73" w:rsidRDefault="00160E73" w:rsidP="00AF11D2">
      <w:pPr>
        <w:pStyle w:val="ListBullet"/>
      </w:pPr>
      <w:r w:rsidRPr="00160E73">
        <w:t>evening</w:t>
      </w:r>
    </w:p>
    <w:p w14:paraId="270C6F5C" w14:textId="6A4C10F8" w:rsidR="003F494C" w:rsidRDefault="00160E73" w:rsidP="00160E73">
      <w:pPr>
        <w:widowControl w:val="0"/>
        <w:suppressAutoHyphens w:val="0"/>
        <w:autoSpaceDE w:val="0"/>
        <w:autoSpaceDN w:val="0"/>
        <w:spacing w:before="720" w:line="240" w:lineRule="auto"/>
        <w:sectPr w:rsidR="003F494C" w:rsidSect="00BC1686">
          <w:headerReference w:type="first" r:id="rId11"/>
          <w:pgSz w:w="11906" w:h="16838"/>
          <w:pgMar w:top="1134" w:right="1134" w:bottom="1134" w:left="1134" w:header="709" w:footer="709" w:gutter="0"/>
          <w:pgNumType w:start="0"/>
          <w:cols w:space="708"/>
          <w:titlePg/>
          <w:docGrid w:linePitch="360"/>
        </w:sectPr>
      </w:pPr>
      <w:r w:rsidRPr="00160E73">
        <w:t>The temperature values are shown below.</w:t>
      </w:r>
      <w:r w:rsidR="003F494C">
        <w:t xml:space="preserve">: </w:t>
      </w:r>
    </w:p>
    <w:p w14:paraId="40471018" w14:textId="3AEB58B5" w:rsidR="00160E73" w:rsidRPr="00160E73" w:rsidRDefault="00160E73" w:rsidP="00AF11D2">
      <w:pPr>
        <w:pStyle w:val="ListBullet"/>
      </w:pPr>
      <w:r w:rsidRPr="00160E73">
        <w:t>18 24 20</w:t>
      </w:r>
    </w:p>
    <w:p w14:paraId="01413FCA" w14:textId="77777777" w:rsidR="00160E73" w:rsidRPr="00160E73" w:rsidRDefault="00160E73" w:rsidP="00AF11D2">
      <w:pPr>
        <w:pStyle w:val="ListBullet"/>
      </w:pPr>
      <w:r w:rsidRPr="00160E73">
        <w:t>17 22 19</w:t>
      </w:r>
    </w:p>
    <w:p w14:paraId="3F38DE68" w14:textId="77777777" w:rsidR="00160E73" w:rsidRPr="00160E73" w:rsidRDefault="00160E73" w:rsidP="00AF11D2">
      <w:pPr>
        <w:pStyle w:val="ListBullet"/>
      </w:pPr>
      <w:r w:rsidRPr="00160E73">
        <w:t>19 25 21</w:t>
      </w:r>
    </w:p>
    <w:p w14:paraId="03B91434" w14:textId="77777777" w:rsidR="00160E73" w:rsidRPr="00160E73" w:rsidRDefault="00160E73" w:rsidP="00AF11D2">
      <w:pPr>
        <w:pStyle w:val="ListBullet"/>
      </w:pPr>
      <w:r w:rsidRPr="00160E73">
        <w:t>16 23 18</w:t>
      </w:r>
    </w:p>
    <w:p w14:paraId="6E48B45A" w14:textId="77777777" w:rsidR="00160E73" w:rsidRPr="00160E73" w:rsidRDefault="00160E73" w:rsidP="00AF11D2">
      <w:pPr>
        <w:pStyle w:val="ListBullet"/>
      </w:pPr>
      <w:r w:rsidRPr="00160E73">
        <w:t>20 27 22</w:t>
      </w:r>
    </w:p>
    <w:p w14:paraId="2318D213" w14:textId="77777777" w:rsidR="003F494C" w:rsidRDefault="003F494C" w:rsidP="00160E73">
      <w:pPr>
        <w:widowControl w:val="0"/>
        <w:suppressAutoHyphens w:val="0"/>
        <w:autoSpaceDE w:val="0"/>
        <w:autoSpaceDN w:val="0"/>
        <w:spacing w:before="720" w:line="240" w:lineRule="auto"/>
        <w:sectPr w:rsidR="003F494C" w:rsidSect="00AF11D2">
          <w:type w:val="continuous"/>
          <w:pgSz w:w="11906" w:h="16838"/>
          <w:pgMar w:top="1134" w:right="1134" w:bottom="1134" w:left="1134" w:header="709" w:footer="709" w:gutter="0"/>
          <w:pgNumType w:start="0"/>
          <w:cols w:space="708"/>
          <w:titlePg/>
          <w:docGrid w:linePitch="360"/>
        </w:sectPr>
      </w:pPr>
    </w:p>
    <w:p w14:paraId="763BDA00" w14:textId="77777777" w:rsidR="00160E73" w:rsidRPr="00160E73" w:rsidRDefault="00160E73" w:rsidP="00160E73">
      <w:pPr>
        <w:widowControl w:val="0"/>
        <w:suppressAutoHyphens w:val="0"/>
        <w:autoSpaceDE w:val="0"/>
        <w:autoSpaceDN w:val="0"/>
        <w:spacing w:before="720" w:line="240" w:lineRule="auto"/>
      </w:pPr>
      <w:r w:rsidRPr="00160E73">
        <w:t>Write a Python program that:</w:t>
      </w:r>
    </w:p>
    <w:p w14:paraId="71273532" w14:textId="77777777" w:rsidR="00160E73" w:rsidRPr="00160E73" w:rsidRDefault="00160E73" w:rsidP="00AF11D2">
      <w:pPr>
        <w:pStyle w:val="ListBullet"/>
      </w:pPr>
      <w:r w:rsidRPr="00160E73">
        <w:t>stores the temperature values in a 2D list</w:t>
      </w:r>
    </w:p>
    <w:p w14:paraId="0830C178" w14:textId="77777777" w:rsidR="00160E73" w:rsidRPr="00160E73" w:rsidRDefault="00160E73" w:rsidP="00AF11D2">
      <w:pPr>
        <w:pStyle w:val="ListBullet"/>
      </w:pPr>
      <w:r w:rsidRPr="00160E73">
        <w:t>prints the 2D list in a clear table format</w:t>
      </w:r>
    </w:p>
    <w:p w14:paraId="517AC746" w14:textId="77777777" w:rsidR="00160E73" w:rsidRPr="00160E73" w:rsidRDefault="00160E73" w:rsidP="00AF11D2">
      <w:pPr>
        <w:pStyle w:val="ListBullet"/>
      </w:pPr>
      <w:r w:rsidRPr="00160E73">
        <w:t>uses nested loops to iterate through the 2D list</w:t>
      </w:r>
    </w:p>
    <w:p w14:paraId="6E3BA87C" w14:textId="77777777" w:rsidR="00160E73" w:rsidRPr="00160E73" w:rsidRDefault="00160E73" w:rsidP="00AF11D2">
      <w:pPr>
        <w:pStyle w:val="ListBullet"/>
      </w:pPr>
      <w:r w:rsidRPr="00160E73">
        <w:t>calculates and displays:</w:t>
      </w:r>
    </w:p>
    <w:p w14:paraId="01BB9802" w14:textId="77777777" w:rsidR="00160E73" w:rsidRPr="00160E73" w:rsidRDefault="00160E73" w:rsidP="00AF11D2">
      <w:pPr>
        <w:pStyle w:val="ListBullet2"/>
      </w:pPr>
      <w:r w:rsidRPr="00160E73">
        <w:t>the highest temperature</w:t>
      </w:r>
    </w:p>
    <w:p w14:paraId="14C33B0D" w14:textId="77777777" w:rsidR="00160E73" w:rsidRPr="00160E73" w:rsidRDefault="00160E73" w:rsidP="00AF11D2">
      <w:pPr>
        <w:pStyle w:val="ListBullet2"/>
      </w:pPr>
      <w:r w:rsidRPr="00160E73">
        <w:t>the lowest temperature</w:t>
      </w:r>
    </w:p>
    <w:p w14:paraId="20BD2FA7" w14:textId="77777777" w:rsidR="00160E73" w:rsidRDefault="00160E73" w:rsidP="00AF11D2">
      <w:pPr>
        <w:pStyle w:val="ListBullet2"/>
      </w:pPr>
      <w:r w:rsidRPr="00160E73">
        <w:t>the average temperature (rounded to 2 decimal places)</w:t>
      </w:r>
    </w:p>
    <w:p w14:paraId="0B5EFC7D" w14:textId="637975BD" w:rsidR="00AF11D2" w:rsidRDefault="00AF11D2" w:rsidP="00AF11D2">
      <w:pPr>
        <w:suppressAutoHyphens w:val="0"/>
        <w:spacing w:before="0" w:after="160" w:line="259" w:lineRule="auto"/>
      </w:pPr>
      <w:r>
        <w:br w:type="page"/>
      </w:r>
    </w:p>
    <w:tbl>
      <w:tblPr>
        <w:tblStyle w:val="TableGrid"/>
        <w:tblW w:w="0" w:type="auto"/>
        <w:tblLook w:val="04A0" w:firstRow="1" w:lastRow="0" w:firstColumn="1" w:lastColumn="0" w:noHBand="0" w:noVBand="1"/>
      </w:tblPr>
      <w:tblGrid>
        <w:gridCol w:w="9628"/>
      </w:tblGrid>
      <w:tr w:rsidR="006512FD" w:rsidRPr="006512FD" w14:paraId="5C161CFE" w14:textId="77777777" w:rsidTr="006512FD">
        <w:trPr>
          <w:trHeight w:val="13598"/>
        </w:trPr>
        <w:tc>
          <w:tcPr>
            <w:tcW w:w="9628" w:type="dxa"/>
          </w:tcPr>
          <w:p w14:paraId="1EE1EB8C" w14:textId="71A39F5E" w:rsidR="006512FD" w:rsidRPr="006512FD" w:rsidRDefault="006512FD" w:rsidP="006512FD">
            <w:pPr>
              <w:suppressAutoHyphens w:val="0"/>
              <w:spacing w:before="0" w:after="160" w:line="259" w:lineRule="auto"/>
            </w:pPr>
            <w:r>
              <w:t>Python Weather program</w:t>
            </w:r>
          </w:p>
        </w:tc>
      </w:tr>
    </w:tbl>
    <w:p w14:paraId="21CB3074" w14:textId="097BD9A0" w:rsidR="006512FD" w:rsidRPr="00160E73" w:rsidRDefault="006512FD" w:rsidP="00AF11D2">
      <w:pPr>
        <w:suppressAutoHyphens w:val="0"/>
        <w:spacing w:before="0" w:after="160" w:line="259" w:lineRule="auto"/>
      </w:pPr>
    </w:p>
    <w:p w14:paraId="06647658" w14:textId="4E61CD5E" w:rsidR="00160E73" w:rsidRDefault="00AF11D2" w:rsidP="00D57A82">
      <w:pPr>
        <w:widowControl w:val="0"/>
        <w:suppressAutoHyphens w:val="0"/>
        <w:autoSpaceDE w:val="0"/>
        <w:autoSpaceDN w:val="0"/>
        <w:spacing w:before="720"/>
        <w:rPr>
          <w:b/>
          <w:bCs/>
        </w:rPr>
      </w:pPr>
      <w:r w:rsidRPr="00AF11D2">
        <w:rPr>
          <w:b/>
          <w:bCs/>
        </w:rPr>
        <w:lastRenderedPageBreak/>
        <w:t>Question 26</w:t>
      </w:r>
    </w:p>
    <w:p w14:paraId="7429FB0D" w14:textId="45416132" w:rsidR="00AF11D2" w:rsidRPr="00AF11D2" w:rsidRDefault="00AF11D2" w:rsidP="00AF11D2">
      <w:pPr>
        <w:widowControl w:val="0"/>
        <w:suppressAutoHyphens w:val="0"/>
        <w:autoSpaceDE w:val="0"/>
        <w:autoSpaceDN w:val="0"/>
        <w:spacing w:before="720"/>
      </w:pPr>
      <w:r w:rsidRPr="00AF11D2">
        <w:t>A wellbeing app “Digital Detox Companion” is to be designed to display real-time updates such as:</w:t>
      </w:r>
    </w:p>
    <w:p w14:paraId="099117AA" w14:textId="4D18ACAE" w:rsidR="00AF11D2" w:rsidRPr="00AF11D2" w:rsidRDefault="00AF11D2" w:rsidP="00AF11D2">
      <w:pPr>
        <w:pStyle w:val="ListBullet"/>
      </w:pPr>
      <w:r w:rsidRPr="00AF11D2">
        <w:t>App usage record (manual</w:t>
      </w:r>
      <w:r w:rsidR="00C12E80">
        <w:t>ly entered</w:t>
      </w:r>
      <w:r w:rsidRPr="00AF11D2">
        <w:t xml:space="preserve"> or co</w:t>
      </w:r>
      <w:r w:rsidR="007B4F67">
        <w:t>ll</w:t>
      </w:r>
      <w:r w:rsidRPr="00AF11D2">
        <w:t xml:space="preserve">ected data) </w:t>
      </w:r>
    </w:p>
    <w:p w14:paraId="1E4584A4" w14:textId="783A8B2F" w:rsidR="00AF11D2" w:rsidRPr="00AF11D2" w:rsidRDefault="00AF11D2" w:rsidP="00AF11D2">
      <w:pPr>
        <w:pStyle w:val="ListBullet"/>
      </w:pPr>
      <w:r w:rsidRPr="00AF11D2">
        <w:t xml:space="preserve">Focus timer start/end alarm </w:t>
      </w:r>
    </w:p>
    <w:p w14:paraId="6BFE3DAD" w14:textId="78FA89F9" w:rsidR="00AF11D2" w:rsidRPr="00AF11D2" w:rsidRDefault="00AF11D2" w:rsidP="00AF11D2">
      <w:pPr>
        <w:pStyle w:val="ListBullet"/>
      </w:pPr>
      <w:r w:rsidRPr="00AF11D2">
        <w:t>Offline activities suggestions (walk, read, stretch)</w:t>
      </w:r>
    </w:p>
    <w:p w14:paraId="261CBDA3" w14:textId="6FB7FB13" w:rsidR="00AF11D2" w:rsidRDefault="00AF11D2" w:rsidP="00D57A82">
      <w:pPr>
        <w:widowControl w:val="0"/>
        <w:suppressAutoHyphens w:val="0"/>
        <w:autoSpaceDE w:val="0"/>
        <w:autoSpaceDN w:val="0"/>
        <w:spacing w:before="720"/>
        <w:rPr>
          <w:b/>
          <w:bCs/>
        </w:rPr>
      </w:pPr>
      <w:r>
        <w:rPr>
          <w:b/>
          <w:bCs/>
        </w:rPr>
        <w:t xml:space="preserve">Part A </w:t>
      </w:r>
    </w:p>
    <w:p w14:paraId="17988A7E" w14:textId="56715102" w:rsidR="00AF11D2" w:rsidRDefault="00AF11D2" w:rsidP="00D57A82">
      <w:pPr>
        <w:widowControl w:val="0"/>
        <w:suppressAutoHyphens w:val="0"/>
        <w:autoSpaceDE w:val="0"/>
        <w:autoSpaceDN w:val="0"/>
        <w:spacing w:before="720"/>
      </w:pPr>
      <w:r w:rsidRPr="00AF11D2">
        <w:t xml:space="preserve">Compare the use of </w:t>
      </w:r>
      <w:r w:rsidR="00165342">
        <w:t xml:space="preserve">a </w:t>
      </w:r>
      <w:r w:rsidRPr="00AF11D2">
        <w:t>progressive web app (PWA) with an interactive website, for delivering this wellbeing app.</w:t>
      </w:r>
      <w:r>
        <w:t>( 3 Marks )</w:t>
      </w:r>
    </w:p>
    <w:tbl>
      <w:tblPr>
        <w:tblStyle w:val="TableGrid"/>
        <w:tblW w:w="0" w:type="auto"/>
        <w:tblLook w:val="04A0" w:firstRow="1" w:lastRow="0" w:firstColumn="1" w:lastColumn="0" w:noHBand="0" w:noVBand="1"/>
      </w:tblPr>
      <w:tblGrid>
        <w:gridCol w:w="9628"/>
      </w:tblGrid>
      <w:tr w:rsidR="00AF11D2" w14:paraId="0BA4A125" w14:textId="77777777" w:rsidTr="006512FD">
        <w:trPr>
          <w:trHeight w:val="7658"/>
        </w:trPr>
        <w:tc>
          <w:tcPr>
            <w:tcW w:w="9628" w:type="dxa"/>
          </w:tcPr>
          <w:p w14:paraId="7D6AF778" w14:textId="77777777" w:rsidR="00AF11D2" w:rsidRDefault="00AF11D2" w:rsidP="00D57A82">
            <w:pPr>
              <w:widowControl w:val="0"/>
              <w:suppressAutoHyphens w:val="0"/>
              <w:autoSpaceDE w:val="0"/>
              <w:autoSpaceDN w:val="0"/>
              <w:spacing w:before="720"/>
            </w:pPr>
          </w:p>
        </w:tc>
      </w:tr>
    </w:tbl>
    <w:p w14:paraId="250365EA" w14:textId="04A6EB1C" w:rsidR="006512FD" w:rsidRDefault="006512FD" w:rsidP="006512FD">
      <w:pPr>
        <w:suppressAutoHyphens w:val="0"/>
        <w:spacing w:before="0" w:after="160" w:line="259" w:lineRule="auto"/>
        <w:rPr>
          <w:b/>
          <w:bCs/>
          <w:szCs w:val="22"/>
        </w:rPr>
      </w:pPr>
    </w:p>
    <w:p w14:paraId="129636B7" w14:textId="77777777" w:rsidR="006512FD" w:rsidRDefault="006512FD">
      <w:pPr>
        <w:suppressAutoHyphens w:val="0"/>
        <w:spacing w:before="0" w:after="160" w:line="259" w:lineRule="auto"/>
        <w:rPr>
          <w:b/>
          <w:bCs/>
          <w:szCs w:val="22"/>
        </w:rPr>
      </w:pPr>
      <w:r>
        <w:rPr>
          <w:b/>
          <w:bCs/>
          <w:szCs w:val="22"/>
        </w:rPr>
        <w:br w:type="page"/>
      </w:r>
    </w:p>
    <w:p w14:paraId="44312610" w14:textId="0E699781" w:rsidR="00AF11D2" w:rsidRDefault="00AF11D2" w:rsidP="006512FD">
      <w:pPr>
        <w:suppressAutoHyphens w:val="0"/>
        <w:spacing w:before="0" w:after="160" w:line="259" w:lineRule="auto"/>
        <w:rPr>
          <w:b/>
          <w:bCs/>
          <w:szCs w:val="22"/>
        </w:rPr>
      </w:pPr>
      <w:r w:rsidRPr="00AF11D2">
        <w:rPr>
          <w:b/>
          <w:bCs/>
          <w:szCs w:val="22"/>
        </w:rPr>
        <w:t>Question 26</w:t>
      </w:r>
      <w:r>
        <w:rPr>
          <w:b/>
          <w:bCs/>
          <w:szCs w:val="22"/>
        </w:rPr>
        <w:t xml:space="preserve"> continued</w:t>
      </w:r>
    </w:p>
    <w:p w14:paraId="0306807C" w14:textId="3D62AF31" w:rsidR="00AF11D2" w:rsidRDefault="00AF11D2" w:rsidP="00AF11D2">
      <w:pPr>
        <w:widowControl w:val="0"/>
        <w:suppressAutoHyphens w:val="0"/>
        <w:autoSpaceDE w:val="0"/>
        <w:autoSpaceDN w:val="0"/>
        <w:spacing w:before="720"/>
        <w:rPr>
          <w:b/>
          <w:bCs/>
          <w:szCs w:val="22"/>
        </w:rPr>
      </w:pPr>
      <w:r>
        <w:rPr>
          <w:b/>
          <w:bCs/>
          <w:szCs w:val="22"/>
        </w:rPr>
        <w:t>Part B</w:t>
      </w:r>
    </w:p>
    <w:p w14:paraId="104CEF4C" w14:textId="029D7656" w:rsidR="00AF11D2" w:rsidRPr="00AF11D2" w:rsidRDefault="00AF11D2" w:rsidP="00AF11D2">
      <w:pPr>
        <w:widowControl w:val="0"/>
        <w:suppressAutoHyphens w:val="0"/>
        <w:autoSpaceDE w:val="0"/>
        <w:autoSpaceDN w:val="0"/>
        <w:spacing w:before="720"/>
        <w:rPr>
          <w:szCs w:val="22"/>
        </w:rPr>
      </w:pPr>
      <w:r w:rsidRPr="00AF11D2">
        <w:rPr>
          <w:szCs w:val="22"/>
        </w:rPr>
        <w:t>Describe ONE way that the ‘privacy by design’ approach could be implemented in this wellbeing app</w:t>
      </w:r>
      <w:r w:rsidR="00526823">
        <w:rPr>
          <w:szCs w:val="22"/>
        </w:rPr>
        <w:t>. (</w:t>
      </w:r>
      <w:r w:rsidR="00A9674D">
        <w:rPr>
          <w:szCs w:val="22"/>
        </w:rPr>
        <w:t>2</w:t>
      </w:r>
      <w:r w:rsidR="00526823">
        <w:rPr>
          <w:szCs w:val="22"/>
        </w:rPr>
        <w:t xml:space="preserve"> marks)</w:t>
      </w:r>
    </w:p>
    <w:tbl>
      <w:tblPr>
        <w:tblStyle w:val="TableGrid"/>
        <w:tblW w:w="0" w:type="auto"/>
        <w:tblLook w:val="04A0" w:firstRow="1" w:lastRow="0" w:firstColumn="1" w:lastColumn="0" w:noHBand="0" w:noVBand="1"/>
      </w:tblPr>
      <w:tblGrid>
        <w:gridCol w:w="9628"/>
      </w:tblGrid>
      <w:tr w:rsidR="006512FD" w14:paraId="0AD14F78" w14:textId="77777777" w:rsidTr="006512FD">
        <w:trPr>
          <w:trHeight w:val="7231"/>
        </w:trPr>
        <w:tc>
          <w:tcPr>
            <w:tcW w:w="9628" w:type="dxa"/>
          </w:tcPr>
          <w:p w14:paraId="1F3336FD" w14:textId="77777777" w:rsidR="006512FD" w:rsidRDefault="006512FD" w:rsidP="006512FD">
            <w:pPr>
              <w:suppressAutoHyphens w:val="0"/>
              <w:spacing w:before="0" w:after="160" w:line="259" w:lineRule="auto"/>
              <w:rPr>
                <w:rStyle w:val="Strong"/>
                <w:szCs w:val="22"/>
              </w:rPr>
            </w:pPr>
          </w:p>
        </w:tc>
      </w:tr>
    </w:tbl>
    <w:p w14:paraId="520DF653" w14:textId="77777777" w:rsidR="006512FD" w:rsidRDefault="006512FD" w:rsidP="006512FD">
      <w:pPr>
        <w:suppressAutoHyphens w:val="0"/>
        <w:spacing w:before="0" w:after="160" w:line="259" w:lineRule="auto"/>
        <w:rPr>
          <w:rStyle w:val="Strong"/>
          <w:szCs w:val="22"/>
        </w:rPr>
      </w:pPr>
    </w:p>
    <w:p w14:paraId="639FAF01" w14:textId="44A44FFB" w:rsidR="006512FD" w:rsidRDefault="006512FD">
      <w:pPr>
        <w:suppressAutoHyphens w:val="0"/>
        <w:spacing w:before="0" w:after="160" w:line="259" w:lineRule="auto"/>
        <w:rPr>
          <w:rStyle w:val="Strong"/>
          <w:szCs w:val="22"/>
        </w:rPr>
      </w:pPr>
      <w:r>
        <w:rPr>
          <w:rStyle w:val="Strong"/>
          <w:szCs w:val="22"/>
        </w:rPr>
        <w:br w:type="page"/>
      </w:r>
    </w:p>
    <w:p w14:paraId="5985D866" w14:textId="5B1C3164" w:rsidR="00AF11D2" w:rsidRDefault="00AF11D2" w:rsidP="006512FD">
      <w:pPr>
        <w:suppressAutoHyphens w:val="0"/>
        <w:spacing w:before="0" w:after="160" w:line="259" w:lineRule="auto"/>
        <w:rPr>
          <w:rStyle w:val="Strong"/>
          <w:szCs w:val="22"/>
        </w:rPr>
      </w:pPr>
      <w:r>
        <w:rPr>
          <w:rStyle w:val="Strong"/>
          <w:szCs w:val="22"/>
        </w:rPr>
        <w:t>Question 27</w:t>
      </w:r>
    </w:p>
    <w:p w14:paraId="52E631B4" w14:textId="01B612AE" w:rsidR="00AF11D2" w:rsidRDefault="00AF11D2" w:rsidP="00D57A82">
      <w:pPr>
        <w:widowControl w:val="0"/>
        <w:suppressAutoHyphens w:val="0"/>
        <w:autoSpaceDE w:val="0"/>
        <w:autoSpaceDN w:val="0"/>
        <w:spacing w:before="720"/>
        <w:rPr>
          <w:rStyle w:val="Strong"/>
          <w:szCs w:val="22"/>
        </w:rPr>
      </w:pPr>
      <w:r>
        <w:rPr>
          <w:noProof/>
        </w:rPr>
        <w:drawing>
          <wp:inline distT="0" distB="0" distL="0" distR="0" wp14:anchorId="1372A38B" wp14:editId="6821841E">
            <wp:extent cx="6120130" cy="3512820"/>
            <wp:effectExtent l="0" t="0" r="0" b="0"/>
            <wp:docPr id="248004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3512820"/>
                    </a:xfrm>
                    <a:prstGeom prst="rect">
                      <a:avLst/>
                    </a:prstGeom>
                    <a:noFill/>
                    <a:ln>
                      <a:noFill/>
                    </a:ln>
                  </pic:spPr>
                </pic:pic>
              </a:graphicData>
            </a:graphic>
          </wp:inline>
        </w:drawing>
      </w:r>
    </w:p>
    <w:p w14:paraId="5C5D6136" w14:textId="0BE6EAD8" w:rsidR="00AF11D2" w:rsidRDefault="00AF11D2" w:rsidP="00D57A82">
      <w:pPr>
        <w:widowControl w:val="0"/>
        <w:suppressAutoHyphens w:val="0"/>
        <w:autoSpaceDE w:val="0"/>
        <w:autoSpaceDN w:val="0"/>
        <w:spacing w:before="720"/>
        <w:rPr>
          <w:szCs w:val="22"/>
        </w:rPr>
      </w:pPr>
      <w:r w:rsidRPr="00AF11D2">
        <w:rPr>
          <w:szCs w:val="22"/>
        </w:rPr>
        <w:t xml:space="preserve">With reference to this AI-generated image, </w:t>
      </w:r>
      <w:r w:rsidR="00A9674D">
        <w:rPr>
          <w:szCs w:val="22"/>
        </w:rPr>
        <w:t xml:space="preserve">evaluate </w:t>
      </w:r>
      <w:r w:rsidRPr="00AF11D2">
        <w:rPr>
          <w:szCs w:val="22"/>
        </w:rPr>
        <w:t xml:space="preserve">the </w:t>
      </w:r>
      <w:r w:rsidR="00CF2F95">
        <w:rPr>
          <w:szCs w:val="22"/>
        </w:rPr>
        <w:t xml:space="preserve">positive and negative </w:t>
      </w:r>
      <w:r w:rsidRPr="00AF11D2">
        <w:rPr>
          <w:szCs w:val="22"/>
        </w:rPr>
        <w:t>impacts of AI on the environment.</w:t>
      </w:r>
      <w:r>
        <w:rPr>
          <w:szCs w:val="22"/>
        </w:rPr>
        <w:t>( 6 marks)</w:t>
      </w:r>
    </w:p>
    <w:tbl>
      <w:tblPr>
        <w:tblStyle w:val="TableGrid"/>
        <w:tblW w:w="0" w:type="auto"/>
        <w:tblLook w:val="04A0" w:firstRow="1" w:lastRow="0" w:firstColumn="1" w:lastColumn="0" w:noHBand="0" w:noVBand="1"/>
      </w:tblPr>
      <w:tblGrid>
        <w:gridCol w:w="9628"/>
      </w:tblGrid>
      <w:tr w:rsidR="00AF11D2" w14:paraId="257E97B1" w14:textId="77777777" w:rsidTr="006512FD">
        <w:trPr>
          <w:trHeight w:val="14449"/>
        </w:trPr>
        <w:tc>
          <w:tcPr>
            <w:tcW w:w="9628" w:type="dxa"/>
          </w:tcPr>
          <w:p w14:paraId="48740207" w14:textId="2BF66787" w:rsidR="00AF11D2" w:rsidRPr="006512FD" w:rsidRDefault="006512FD" w:rsidP="00D57A82">
            <w:pPr>
              <w:widowControl w:val="0"/>
              <w:suppressAutoHyphens w:val="0"/>
              <w:autoSpaceDE w:val="0"/>
              <w:autoSpaceDN w:val="0"/>
              <w:spacing w:before="720"/>
              <w:rPr>
                <w:rStyle w:val="Strong"/>
                <w:szCs w:val="22"/>
              </w:rPr>
            </w:pPr>
            <w:r w:rsidRPr="006512FD">
              <w:rPr>
                <w:szCs w:val="22"/>
              </w:rPr>
              <w:lastRenderedPageBreak/>
              <w:t>P</w:t>
            </w:r>
            <w:r w:rsidRPr="006512FD">
              <w:rPr>
                <w:szCs w:val="22"/>
              </w:rPr>
              <w:t>ositive and negative impacts of AI on the environment.</w:t>
            </w:r>
          </w:p>
        </w:tc>
      </w:tr>
    </w:tbl>
    <w:p w14:paraId="5681978D" w14:textId="0D56F764" w:rsidR="00075DDD" w:rsidRPr="00075DDD" w:rsidRDefault="00075DDD" w:rsidP="00D57A82">
      <w:pPr>
        <w:widowControl w:val="0"/>
        <w:suppressAutoHyphens w:val="0"/>
        <w:autoSpaceDE w:val="0"/>
        <w:autoSpaceDN w:val="0"/>
        <w:spacing w:before="720"/>
        <w:rPr>
          <w:rStyle w:val="Strong"/>
          <w:szCs w:val="22"/>
        </w:rPr>
      </w:pPr>
      <w:r w:rsidRPr="00075DDD">
        <w:rPr>
          <w:rStyle w:val="Strong"/>
          <w:szCs w:val="22"/>
        </w:rPr>
        <w:t>© State of New South Wales (Department of Education), 202</w:t>
      </w:r>
      <w:r w:rsidR="0020755B">
        <w:rPr>
          <w:rStyle w:val="Strong"/>
          <w:szCs w:val="22"/>
        </w:rPr>
        <w:t>5</w:t>
      </w:r>
    </w:p>
    <w:p w14:paraId="449FE2E0" w14:textId="77777777" w:rsidR="00075DDD" w:rsidRPr="00075DDD" w:rsidRDefault="00075DDD" w:rsidP="00C3175C">
      <w:pPr>
        <w:rPr>
          <w:szCs w:val="22"/>
        </w:rPr>
      </w:pPr>
      <w:r w:rsidRPr="00075DDD">
        <w:rPr>
          <w:szCs w:val="22"/>
        </w:rPr>
        <w:t xml:space="preserve">The copyright material published in this resource is subject to the </w:t>
      </w:r>
      <w:r w:rsidRPr="00075DDD">
        <w:rPr>
          <w:i/>
          <w:iCs/>
          <w:szCs w:val="22"/>
        </w:rPr>
        <w:t>Copyright Act 1968</w:t>
      </w:r>
      <w:r w:rsidRPr="00075DDD">
        <w:rPr>
          <w:szCs w:val="22"/>
        </w:rPr>
        <w:t xml:space="preserve"> (Cth) and is owned by the NSW </w:t>
      </w:r>
      <w:r w:rsidRPr="00D5631E">
        <w:t>Department</w:t>
      </w:r>
      <w:r w:rsidRPr="00075DDD">
        <w:rPr>
          <w:szCs w:val="22"/>
        </w:rPr>
        <w:t xml:space="preserve"> of Education or, where indicated, by a party other than the NSW Department of Education (third-party material).</w:t>
      </w:r>
    </w:p>
    <w:p w14:paraId="44CF7F5F" w14:textId="77777777" w:rsidR="00075DDD" w:rsidRPr="00075DDD" w:rsidRDefault="00075DDD" w:rsidP="00C3175C">
      <w:pPr>
        <w:rPr>
          <w:szCs w:val="22"/>
        </w:rPr>
      </w:pPr>
      <w:r w:rsidRPr="00075DDD">
        <w:rPr>
          <w:szCs w:val="22"/>
        </w:rPr>
        <w:t xml:space="preserve">Copyright </w:t>
      </w:r>
      <w:r w:rsidRPr="00D5631E">
        <w:t>material</w:t>
      </w:r>
      <w:r w:rsidRPr="00075DDD">
        <w:rPr>
          <w:szCs w:val="22"/>
        </w:rPr>
        <w:t xml:space="preserve"> available in this resource and owned by the NSW Department of Education is licensed under a </w:t>
      </w:r>
      <w:hyperlink r:id="rId13" w:history="1">
        <w:r w:rsidRPr="00075DDD">
          <w:rPr>
            <w:rStyle w:val="Hyperlink"/>
            <w:szCs w:val="22"/>
          </w:rPr>
          <w:t>Creative Commons Attribution 4.0 International (CC BY 4.0) license</w:t>
        </w:r>
      </w:hyperlink>
      <w:r w:rsidRPr="00075DDD">
        <w:rPr>
          <w:szCs w:val="22"/>
        </w:rPr>
        <w:t>.</w:t>
      </w:r>
    </w:p>
    <w:p w14:paraId="67562ABD" w14:textId="77777777" w:rsidR="00075DDD" w:rsidRPr="00075DDD" w:rsidRDefault="00075DDD" w:rsidP="00C3175C">
      <w:pPr>
        <w:rPr>
          <w:szCs w:val="22"/>
        </w:rPr>
      </w:pPr>
      <w:r w:rsidRPr="00075DDD">
        <w:rPr>
          <w:noProof/>
          <w:szCs w:val="22"/>
        </w:rPr>
        <w:drawing>
          <wp:inline distT="0" distB="0" distL="0" distR="0" wp14:anchorId="7F608539" wp14:editId="34E3CC66">
            <wp:extent cx="1228725" cy="428625"/>
            <wp:effectExtent l="0" t="0" r="9525" b="9525"/>
            <wp:docPr id="32" name="Picture 32" descr="Creative Commons Attribution license logo.">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reative Commons Attribution license logo.">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28725" cy="428625"/>
                    </a:xfrm>
                    <a:prstGeom prst="rect">
                      <a:avLst/>
                    </a:prstGeom>
                    <a:noFill/>
                    <a:ln>
                      <a:noFill/>
                    </a:ln>
                  </pic:spPr>
                </pic:pic>
              </a:graphicData>
            </a:graphic>
          </wp:inline>
        </w:drawing>
      </w:r>
    </w:p>
    <w:p w14:paraId="6FB27C95" w14:textId="77777777" w:rsidR="00075DDD" w:rsidRPr="00075DDD" w:rsidRDefault="00075DDD" w:rsidP="00C3175C">
      <w:pPr>
        <w:rPr>
          <w:szCs w:val="22"/>
        </w:rPr>
      </w:pPr>
      <w:r w:rsidRPr="00075DDD">
        <w:rPr>
          <w:szCs w:val="22"/>
        </w:rPr>
        <w:t>This license allows you to share and adapt the material for any purpose, even commercially.</w:t>
      </w:r>
    </w:p>
    <w:p w14:paraId="2D625DDC" w14:textId="77777777" w:rsidR="00075DDD" w:rsidRPr="00075DDD" w:rsidRDefault="00075DDD" w:rsidP="00C3175C">
      <w:pPr>
        <w:rPr>
          <w:szCs w:val="22"/>
        </w:rPr>
      </w:pPr>
      <w:r w:rsidRPr="00075DDD">
        <w:rPr>
          <w:szCs w:val="22"/>
        </w:rPr>
        <w:t>Attribution should be given to © State of New South Wales (Department of Education), 2023.</w:t>
      </w:r>
    </w:p>
    <w:p w14:paraId="31B792F8" w14:textId="77777777" w:rsidR="00075DDD" w:rsidRPr="00075DDD" w:rsidRDefault="00075DDD" w:rsidP="00C3175C">
      <w:pPr>
        <w:rPr>
          <w:szCs w:val="22"/>
        </w:rPr>
      </w:pPr>
      <w:r w:rsidRPr="00075DDD">
        <w:rPr>
          <w:szCs w:val="22"/>
        </w:rPr>
        <w:t>Material in this resource not available under a Creative Commons license:</w:t>
      </w:r>
    </w:p>
    <w:p w14:paraId="6A8E09F6" w14:textId="77777777" w:rsidR="00075DDD" w:rsidRPr="00075DDD" w:rsidRDefault="00075DDD" w:rsidP="00C3175C">
      <w:pPr>
        <w:pStyle w:val="ListBullet"/>
        <w:rPr>
          <w:szCs w:val="22"/>
        </w:rPr>
      </w:pPr>
      <w:r w:rsidRPr="00075DDD">
        <w:rPr>
          <w:szCs w:val="22"/>
        </w:rPr>
        <w:t>the NSW Department of Education logo, other logos and trademark-protected material</w:t>
      </w:r>
    </w:p>
    <w:p w14:paraId="66210259" w14:textId="77777777" w:rsidR="00075DDD" w:rsidRPr="00075DDD" w:rsidRDefault="00075DDD" w:rsidP="00C3175C">
      <w:pPr>
        <w:pStyle w:val="ListBullet"/>
        <w:rPr>
          <w:szCs w:val="22"/>
        </w:rPr>
      </w:pPr>
      <w:r w:rsidRPr="00075DDD">
        <w:rPr>
          <w:szCs w:val="22"/>
        </w:rPr>
        <w:t>material owned by a third party that has been reproduced with permission. You will need to obtain permission from the third party to reuse its material.</w:t>
      </w:r>
    </w:p>
    <w:p w14:paraId="1B640453" w14:textId="77777777" w:rsidR="00075DDD" w:rsidRPr="00075DDD" w:rsidRDefault="00075DDD" w:rsidP="00C3175C">
      <w:pPr>
        <w:pStyle w:val="FeatureBox2"/>
        <w:rPr>
          <w:rStyle w:val="Strong"/>
          <w:szCs w:val="22"/>
        </w:rPr>
      </w:pPr>
      <w:r w:rsidRPr="00075DDD">
        <w:rPr>
          <w:rStyle w:val="Strong"/>
          <w:szCs w:val="22"/>
        </w:rPr>
        <w:lastRenderedPageBreak/>
        <w:t xml:space="preserve">Links to third-party </w:t>
      </w:r>
      <w:r w:rsidRPr="00D5631E">
        <w:rPr>
          <w:rStyle w:val="Strong"/>
        </w:rPr>
        <w:t>material</w:t>
      </w:r>
      <w:r w:rsidRPr="00075DDD">
        <w:rPr>
          <w:rStyle w:val="Strong"/>
          <w:szCs w:val="22"/>
        </w:rPr>
        <w:t xml:space="preserve"> and websites</w:t>
      </w:r>
    </w:p>
    <w:p w14:paraId="67069E85" w14:textId="77777777" w:rsidR="00075DDD" w:rsidRPr="00075DDD" w:rsidRDefault="00075DDD" w:rsidP="00C3175C">
      <w:pPr>
        <w:pStyle w:val="FeatureBox2"/>
      </w:pPr>
      <w:r w:rsidRPr="00075DDD">
        <w:t xml:space="preserve">Please note that the provided (reading/viewing material/list/links/texts) are a suggestion only and implies no endorsement, by the New South Wales Department of Education, of any author, publisher, or book title. School principals and teachers are best placed to assess the suitability of resources that would </w:t>
      </w:r>
      <w:r w:rsidRPr="00D5631E">
        <w:t>complement</w:t>
      </w:r>
      <w:r w:rsidRPr="00075DDD">
        <w:t xml:space="preserve"> the curriculum and reflect the needs and interests of their students.</w:t>
      </w:r>
    </w:p>
    <w:p w14:paraId="03FC4144" w14:textId="77777777" w:rsidR="00A8296F" w:rsidRDefault="00075DDD" w:rsidP="00C3175C">
      <w:pPr>
        <w:pStyle w:val="FeatureBox2"/>
      </w:pPr>
      <w:r w:rsidRPr="00075DDD">
        <w:t xml:space="preserve">If you use the links provided in this document to access a third-party's website, you acknowledge that the terms of use, including licence terms set out on the third-party's website apply to the use which may be made </w:t>
      </w:r>
      <w:r w:rsidRPr="00D5631E">
        <w:t>of</w:t>
      </w:r>
      <w:r w:rsidRPr="00075DDD">
        <w:t xml:space="preserve"> the materials on that third-party website or where permitted by the </w:t>
      </w:r>
      <w:r w:rsidRPr="00075DDD">
        <w:rPr>
          <w:i/>
          <w:iCs/>
        </w:rPr>
        <w:t>Copyright Act 1968</w:t>
      </w:r>
      <w:r w:rsidRPr="00075DDD">
        <w:t xml:space="preserve"> (Cth). The department accepts no responsibility for content on third-party websites.</w:t>
      </w:r>
    </w:p>
    <w:sectPr w:rsidR="00A8296F" w:rsidSect="003F494C">
      <w:type w:val="continuous"/>
      <w:pgSz w:w="11906" w:h="16838"/>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8699E" w14:textId="77777777" w:rsidR="00067E84" w:rsidRDefault="00067E84" w:rsidP="00E51733">
      <w:r>
        <w:separator/>
      </w:r>
    </w:p>
  </w:endnote>
  <w:endnote w:type="continuationSeparator" w:id="0">
    <w:p w14:paraId="747D070A" w14:textId="77777777" w:rsidR="00067E84" w:rsidRDefault="00067E84" w:rsidP="00E51733">
      <w:r>
        <w:continuationSeparator/>
      </w:r>
    </w:p>
  </w:endnote>
  <w:endnote w:type="continuationNotice" w:id="1">
    <w:p w14:paraId="115BDF9E" w14:textId="77777777" w:rsidR="00067E84" w:rsidRDefault="00067E8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ublic Sans Light">
    <w:panose1 w:val="00000000000000000000"/>
    <w:charset w:val="00"/>
    <w:family w:val="auto"/>
    <w:pitch w:val="variable"/>
    <w:sig w:usb0="A00000FF" w:usb1="4000205B"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4C8C1" w14:textId="77777777" w:rsidR="00067E84" w:rsidRDefault="00067E84" w:rsidP="00E51733">
      <w:r>
        <w:separator/>
      </w:r>
    </w:p>
  </w:footnote>
  <w:footnote w:type="continuationSeparator" w:id="0">
    <w:p w14:paraId="289924D0" w14:textId="77777777" w:rsidR="00067E84" w:rsidRDefault="00067E84" w:rsidP="00E51733">
      <w:r>
        <w:continuationSeparator/>
      </w:r>
    </w:p>
  </w:footnote>
  <w:footnote w:type="continuationNotice" w:id="1">
    <w:p w14:paraId="4A9E84A6" w14:textId="77777777" w:rsidR="00067E84" w:rsidRDefault="00067E8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FE46" w14:textId="249597ED" w:rsidR="00075DDD" w:rsidRPr="00B55F7A" w:rsidRDefault="00075DDD" w:rsidP="00B55F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528ABC0"/>
    <w:lvl w:ilvl="0">
      <w:start w:val="1"/>
      <w:numFmt w:val="bullet"/>
      <w:pStyle w:val="ListBullet3"/>
      <w:lvlText w:val="o"/>
      <w:lvlJc w:val="left"/>
      <w:pPr>
        <w:ind w:left="1494" w:hanging="360"/>
      </w:pPr>
      <w:rPr>
        <w:rFonts w:ascii="Courier New" w:hAnsi="Courier New" w:cs="Courier New" w:hint="default"/>
        <w:b w:val="0"/>
        <w:i w:val="0"/>
        <w:color w:val="000000" w:themeColor="text1"/>
        <w:sz w:val="22"/>
      </w:rPr>
    </w:lvl>
  </w:abstractNum>
  <w:abstractNum w:abstractNumId="1" w15:restartNumberingAfterBreak="0">
    <w:nsid w:val="16A16258"/>
    <w:multiLevelType w:val="multilevel"/>
    <w:tmpl w:val="0606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1595F"/>
    <w:multiLevelType w:val="multilevel"/>
    <w:tmpl w:val="78CEFA18"/>
    <w:lvl w:ilvl="0">
      <w:start w:val="1"/>
      <w:numFmt w:val="bullet"/>
      <w:pStyle w:val="ListBullet"/>
      <w:lvlText w:val=""/>
      <w:lvlJc w:val="left"/>
      <w:pPr>
        <w:ind w:left="567" w:hanging="56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D347FAF"/>
    <w:multiLevelType w:val="hybridMultilevel"/>
    <w:tmpl w:val="AA5AF3DC"/>
    <w:lvl w:ilvl="0" w:tplc="3AD44356">
      <w:start w:val="1"/>
      <w:numFmt w:val="bullet"/>
      <w:pStyle w:val="MultipleChoice"/>
      <w:lvlText w:val="О"/>
      <w:lvlJc w:val="left"/>
      <w:pPr>
        <w:ind w:left="1080" w:hanging="360"/>
      </w:pPr>
      <w:rPr>
        <w:rFonts w:ascii="Courier New" w:hAnsi="Courier New" w:hint="default"/>
        <w:sz w:val="36"/>
      </w:rPr>
    </w:lvl>
    <w:lvl w:ilvl="1" w:tplc="B6EE601C">
      <w:start w:val="1"/>
      <w:numFmt w:val="bullet"/>
      <w:lvlText w:val="o"/>
      <w:lvlJc w:val="left"/>
      <w:pPr>
        <w:ind w:left="1440" w:hanging="360"/>
      </w:pPr>
      <w:rPr>
        <w:rFonts w:ascii="Courier New" w:hAnsi="Courier New" w:hint="default"/>
        <w:sz w:val="4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F96640B"/>
    <w:multiLevelType w:val="hybridMultilevel"/>
    <w:tmpl w:val="9A5428B4"/>
    <w:lvl w:ilvl="0" w:tplc="D0A01712">
      <w:start w:val="1"/>
      <w:numFmt w:val="bullet"/>
      <w:lvlText w:val=""/>
      <w:lvlJc w:val="left"/>
      <w:pPr>
        <w:ind w:left="1020" w:hanging="360"/>
      </w:pPr>
      <w:rPr>
        <w:rFonts w:ascii="Symbol" w:hAnsi="Symbol"/>
      </w:rPr>
    </w:lvl>
    <w:lvl w:ilvl="1" w:tplc="742630F0">
      <w:start w:val="1"/>
      <w:numFmt w:val="bullet"/>
      <w:lvlText w:val=""/>
      <w:lvlJc w:val="left"/>
      <w:pPr>
        <w:ind w:left="1020" w:hanging="360"/>
      </w:pPr>
      <w:rPr>
        <w:rFonts w:ascii="Symbol" w:hAnsi="Symbol"/>
      </w:rPr>
    </w:lvl>
    <w:lvl w:ilvl="2" w:tplc="B634A222">
      <w:start w:val="1"/>
      <w:numFmt w:val="bullet"/>
      <w:lvlText w:val=""/>
      <w:lvlJc w:val="left"/>
      <w:pPr>
        <w:ind w:left="1020" w:hanging="360"/>
      </w:pPr>
      <w:rPr>
        <w:rFonts w:ascii="Symbol" w:hAnsi="Symbol"/>
      </w:rPr>
    </w:lvl>
    <w:lvl w:ilvl="3" w:tplc="98BCF2F8">
      <w:start w:val="1"/>
      <w:numFmt w:val="bullet"/>
      <w:lvlText w:val=""/>
      <w:lvlJc w:val="left"/>
      <w:pPr>
        <w:ind w:left="1020" w:hanging="360"/>
      </w:pPr>
      <w:rPr>
        <w:rFonts w:ascii="Symbol" w:hAnsi="Symbol"/>
      </w:rPr>
    </w:lvl>
    <w:lvl w:ilvl="4" w:tplc="B2F60BE2">
      <w:start w:val="1"/>
      <w:numFmt w:val="bullet"/>
      <w:lvlText w:val=""/>
      <w:lvlJc w:val="left"/>
      <w:pPr>
        <w:ind w:left="1020" w:hanging="360"/>
      </w:pPr>
      <w:rPr>
        <w:rFonts w:ascii="Symbol" w:hAnsi="Symbol"/>
      </w:rPr>
    </w:lvl>
    <w:lvl w:ilvl="5" w:tplc="4CE4234C">
      <w:start w:val="1"/>
      <w:numFmt w:val="bullet"/>
      <w:lvlText w:val=""/>
      <w:lvlJc w:val="left"/>
      <w:pPr>
        <w:ind w:left="1020" w:hanging="360"/>
      </w:pPr>
      <w:rPr>
        <w:rFonts w:ascii="Symbol" w:hAnsi="Symbol"/>
      </w:rPr>
    </w:lvl>
    <w:lvl w:ilvl="6" w:tplc="80AE0FF2">
      <w:start w:val="1"/>
      <w:numFmt w:val="bullet"/>
      <w:lvlText w:val=""/>
      <w:lvlJc w:val="left"/>
      <w:pPr>
        <w:ind w:left="1020" w:hanging="360"/>
      </w:pPr>
      <w:rPr>
        <w:rFonts w:ascii="Symbol" w:hAnsi="Symbol"/>
      </w:rPr>
    </w:lvl>
    <w:lvl w:ilvl="7" w:tplc="297032CC">
      <w:start w:val="1"/>
      <w:numFmt w:val="bullet"/>
      <w:lvlText w:val=""/>
      <w:lvlJc w:val="left"/>
      <w:pPr>
        <w:ind w:left="1020" w:hanging="360"/>
      </w:pPr>
      <w:rPr>
        <w:rFonts w:ascii="Symbol" w:hAnsi="Symbol"/>
      </w:rPr>
    </w:lvl>
    <w:lvl w:ilvl="8" w:tplc="47922B2C">
      <w:start w:val="1"/>
      <w:numFmt w:val="bullet"/>
      <w:lvlText w:val=""/>
      <w:lvlJc w:val="left"/>
      <w:pPr>
        <w:ind w:left="1020" w:hanging="360"/>
      </w:pPr>
      <w:rPr>
        <w:rFonts w:ascii="Symbol" w:hAnsi="Symbol"/>
      </w:rPr>
    </w:lvl>
  </w:abstractNum>
  <w:abstractNum w:abstractNumId="5" w15:restartNumberingAfterBreak="0">
    <w:nsid w:val="21614945"/>
    <w:multiLevelType w:val="multilevel"/>
    <w:tmpl w:val="1F1A6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46022"/>
    <w:multiLevelType w:val="multilevel"/>
    <w:tmpl w:val="69E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183F24"/>
    <w:multiLevelType w:val="multilevel"/>
    <w:tmpl w:val="FB048472"/>
    <w:lvl w:ilvl="0">
      <w:start w:val="1"/>
      <w:numFmt w:val="decimal"/>
      <w:pStyle w:val="ListNumber"/>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0D04E87"/>
    <w:multiLevelType w:val="multilevel"/>
    <w:tmpl w:val="B9D4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44FC2"/>
    <w:multiLevelType w:val="multilevel"/>
    <w:tmpl w:val="012E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E3122"/>
    <w:multiLevelType w:val="multilevel"/>
    <w:tmpl w:val="627A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84BF1"/>
    <w:multiLevelType w:val="multilevel"/>
    <w:tmpl w:val="F0326C3A"/>
    <w:lvl w:ilvl="0">
      <w:start w:val="1"/>
      <w:numFmt w:val="bullet"/>
      <w:pStyle w:val="ListBullet2"/>
      <w:lvlText w:val="o"/>
      <w:lvlJc w:val="left"/>
      <w:pPr>
        <w:ind w:left="1134" w:hanging="283"/>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6FF739A"/>
    <w:multiLevelType w:val="multilevel"/>
    <w:tmpl w:val="7738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805D7"/>
    <w:multiLevelType w:val="multilevel"/>
    <w:tmpl w:val="7172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0D0972"/>
    <w:multiLevelType w:val="hybridMultilevel"/>
    <w:tmpl w:val="160E9BBA"/>
    <w:lvl w:ilvl="0" w:tplc="F6026122">
      <w:start w:val="1"/>
      <w:numFmt w:val="bullet"/>
      <w:pStyle w:val="MultipleAnswer"/>
      <w:lvlText w:val="□"/>
      <w:lvlJc w:val="left"/>
      <w:pPr>
        <w:ind w:left="1440" w:hanging="360"/>
      </w:pPr>
      <w:rPr>
        <w:rFonts w:ascii="Courier New" w:hAnsi="Courier New" w:hint="default"/>
        <w:sz w:val="40"/>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15:restartNumberingAfterBreak="0">
    <w:nsid w:val="61332E0B"/>
    <w:multiLevelType w:val="multilevel"/>
    <w:tmpl w:val="4D1E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93DE0"/>
    <w:multiLevelType w:val="multilevel"/>
    <w:tmpl w:val="5EC29D34"/>
    <w:lvl w:ilvl="0">
      <w:start w:val="1"/>
      <w:numFmt w:val="lowerLetter"/>
      <w:pStyle w:val="ListNumber2"/>
      <w:lvlText w:val="%1."/>
      <w:lvlJc w:val="left"/>
      <w:pPr>
        <w:ind w:left="1134" w:hanging="567"/>
      </w:pPr>
      <w:rPr>
        <w:rFonts w:hint="default"/>
      </w:rPr>
    </w:lvl>
    <w:lvl w:ilvl="1">
      <w:start w:val="1"/>
      <w:numFmt w:val="lowerLetter"/>
      <w:lvlText w:val="%2."/>
      <w:lvlJc w:val="left"/>
      <w:pPr>
        <w:ind w:left="1440" w:hanging="360"/>
      </w:pPr>
      <w:rPr>
        <w:rFonts w:hint="default"/>
      </w:rPr>
    </w:lvl>
    <w:lvl w:ilvl="2">
      <w:start w:val="1"/>
      <w:numFmt w:val="lowerRoman"/>
      <w:pStyle w:val="ListNumber3"/>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681129DB"/>
    <w:multiLevelType w:val="multilevel"/>
    <w:tmpl w:val="CEE4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1635B"/>
    <w:multiLevelType w:val="multilevel"/>
    <w:tmpl w:val="E1D2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D375A3"/>
    <w:multiLevelType w:val="multilevel"/>
    <w:tmpl w:val="A15E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236239">
    <w:abstractNumId w:val="11"/>
    <w:lvlOverride w:ilvl="0">
      <w:lvl w:ilvl="0">
        <w:start w:val="1"/>
        <w:numFmt w:val="bullet"/>
        <w:pStyle w:val="ListBullet2"/>
        <w:lvlText w:val="—"/>
        <w:lvlJc w:val="left"/>
        <w:pPr>
          <w:ind w:left="927" w:hanging="360"/>
        </w:pPr>
        <w:rPr>
          <w:rFonts w:ascii="Public Sans Light" w:hAnsi="Public Sans Light" w:cs="Times New Roman" w:hint="default"/>
          <w:b w:val="0"/>
          <w:i w:val="0"/>
          <w:color w:val="000000" w:themeColor="text1"/>
          <w:sz w:val="22"/>
        </w:rPr>
      </w:lvl>
    </w:lvlOverride>
    <w:lvlOverride w:ilvl="1">
      <w:lvl w:ilvl="1" w:tentative="1">
        <w:start w:val="1"/>
        <w:numFmt w:val="bullet"/>
        <w:lvlText w:val="o"/>
        <w:lvlJc w:val="left"/>
        <w:pPr>
          <w:ind w:left="1647" w:hanging="360"/>
        </w:pPr>
        <w:rPr>
          <w:rFonts w:ascii="Courier New" w:hAnsi="Courier New" w:cs="Courier New" w:hint="default"/>
        </w:rPr>
      </w:lvl>
    </w:lvlOverride>
    <w:lvlOverride w:ilvl="2">
      <w:lvl w:ilvl="2" w:tentative="1">
        <w:start w:val="1"/>
        <w:numFmt w:val="bullet"/>
        <w:lvlText w:val=""/>
        <w:lvlJc w:val="left"/>
        <w:pPr>
          <w:ind w:left="2367" w:hanging="360"/>
        </w:pPr>
        <w:rPr>
          <w:rFonts w:ascii="Wingdings" w:hAnsi="Wingdings" w:hint="default"/>
        </w:rPr>
      </w:lvl>
    </w:lvlOverride>
    <w:lvlOverride w:ilvl="3">
      <w:lvl w:ilvl="3" w:tentative="1">
        <w:start w:val="1"/>
        <w:numFmt w:val="bullet"/>
        <w:lvlText w:val=""/>
        <w:lvlJc w:val="left"/>
        <w:pPr>
          <w:ind w:left="3087" w:hanging="360"/>
        </w:pPr>
        <w:rPr>
          <w:rFonts w:ascii="Symbol" w:hAnsi="Symbol" w:hint="default"/>
        </w:rPr>
      </w:lvl>
    </w:lvlOverride>
    <w:lvlOverride w:ilvl="4">
      <w:lvl w:ilvl="4" w:tentative="1">
        <w:start w:val="1"/>
        <w:numFmt w:val="bullet"/>
        <w:lvlText w:val="o"/>
        <w:lvlJc w:val="left"/>
        <w:pPr>
          <w:ind w:left="3807" w:hanging="360"/>
        </w:pPr>
        <w:rPr>
          <w:rFonts w:ascii="Courier New" w:hAnsi="Courier New" w:cs="Courier New" w:hint="default"/>
        </w:rPr>
      </w:lvl>
    </w:lvlOverride>
    <w:lvlOverride w:ilvl="5">
      <w:lvl w:ilvl="5" w:tentative="1">
        <w:start w:val="1"/>
        <w:numFmt w:val="bullet"/>
        <w:lvlText w:val=""/>
        <w:lvlJc w:val="left"/>
        <w:pPr>
          <w:ind w:left="4527" w:hanging="360"/>
        </w:pPr>
        <w:rPr>
          <w:rFonts w:ascii="Wingdings" w:hAnsi="Wingdings" w:hint="default"/>
        </w:rPr>
      </w:lvl>
    </w:lvlOverride>
    <w:lvlOverride w:ilvl="6">
      <w:lvl w:ilvl="6" w:tentative="1">
        <w:start w:val="1"/>
        <w:numFmt w:val="bullet"/>
        <w:lvlText w:val=""/>
        <w:lvlJc w:val="left"/>
        <w:pPr>
          <w:ind w:left="5247" w:hanging="360"/>
        </w:pPr>
        <w:rPr>
          <w:rFonts w:ascii="Symbol" w:hAnsi="Symbol" w:hint="default"/>
        </w:rPr>
      </w:lvl>
    </w:lvlOverride>
    <w:lvlOverride w:ilvl="7">
      <w:lvl w:ilvl="7" w:tentative="1">
        <w:start w:val="1"/>
        <w:numFmt w:val="bullet"/>
        <w:lvlText w:val="o"/>
        <w:lvlJc w:val="left"/>
        <w:pPr>
          <w:ind w:left="5967" w:hanging="360"/>
        </w:pPr>
        <w:rPr>
          <w:rFonts w:ascii="Courier New" w:hAnsi="Courier New" w:cs="Courier New" w:hint="default"/>
        </w:rPr>
      </w:lvl>
    </w:lvlOverride>
    <w:lvlOverride w:ilvl="8">
      <w:lvl w:ilvl="8" w:tentative="1">
        <w:start w:val="1"/>
        <w:numFmt w:val="bullet"/>
        <w:lvlText w:val=""/>
        <w:lvlJc w:val="left"/>
        <w:pPr>
          <w:ind w:left="6687" w:hanging="360"/>
        </w:pPr>
        <w:rPr>
          <w:rFonts w:ascii="Wingdings" w:hAnsi="Wingdings" w:hint="default"/>
        </w:rPr>
      </w:lvl>
    </w:lvlOverride>
  </w:num>
  <w:num w:numId="2" w16cid:durableId="632711819">
    <w:abstractNumId w:val="0"/>
  </w:num>
  <w:num w:numId="3" w16cid:durableId="510147974">
    <w:abstractNumId w:val="2"/>
  </w:num>
  <w:num w:numId="4" w16cid:durableId="1839542397">
    <w:abstractNumId w:val="16"/>
  </w:num>
  <w:num w:numId="5" w16cid:durableId="1884361808">
    <w:abstractNumId w:val="7"/>
  </w:num>
  <w:num w:numId="6" w16cid:durableId="132408417">
    <w:abstractNumId w:val="9"/>
  </w:num>
  <w:num w:numId="7" w16cid:durableId="881020260">
    <w:abstractNumId w:val="17"/>
  </w:num>
  <w:num w:numId="8" w16cid:durableId="1954242224">
    <w:abstractNumId w:val="3"/>
  </w:num>
  <w:num w:numId="9" w16cid:durableId="1449160560">
    <w:abstractNumId w:val="14"/>
  </w:num>
  <w:num w:numId="10" w16cid:durableId="1294557248">
    <w:abstractNumId w:val="3"/>
  </w:num>
  <w:num w:numId="11" w16cid:durableId="326330115">
    <w:abstractNumId w:val="3"/>
  </w:num>
  <w:num w:numId="12" w16cid:durableId="93132290">
    <w:abstractNumId w:val="6"/>
  </w:num>
  <w:num w:numId="13" w16cid:durableId="705985243">
    <w:abstractNumId w:val="19"/>
  </w:num>
  <w:num w:numId="14" w16cid:durableId="278800069">
    <w:abstractNumId w:val="13"/>
  </w:num>
  <w:num w:numId="15" w16cid:durableId="554437937">
    <w:abstractNumId w:val="1"/>
  </w:num>
  <w:num w:numId="16" w16cid:durableId="579218053">
    <w:abstractNumId w:val="8"/>
  </w:num>
  <w:num w:numId="17" w16cid:durableId="2130779650">
    <w:abstractNumId w:val="18"/>
  </w:num>
  <w:num w:numId="18" w16cid:durableId="1985044363">
    <w:abstractNumId w:val="15"/>
  </w:num>
  <w:num w:numId="19" w16cid:durableId="24790252">
    <w:abstractNumId w:val="12"/>
  </w:num>
  <w:num w:numId="20" w16cid:durableId="1041326594">
    <w:abstractNumId w:val="10"/>
  </w:num>
  <w:num w:numId="21" w16cid:durableId="1038893179">
    <w:abstractNumId w:val="5"/>
  </w:num>
  <w:num w:numId="22" w16cid:durableId="131413902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BCD"/>
    <w:rsid w:val="00002439"/>
    <w:rsid w:val="00006853"/>
    <w:rsid w:val="00007D44"/>
    <w:rsid w:val="00010572"/>
    <w:rsid w:val="000113E0"/>
    <w:rsid w:val="00012544"/>
    <w:rsid w:val="00013FF2"/>
    <w:rsid w:val="0001660E"/>
    <w:rsid w:val="00021383"/>
    <w:rsid w:val="00022D62"/>
    <w:rsid w:val="000236B9"/>
    <w:rsid w:val="000252CB"/>
    <w:rsid w:val="000257FC"/>
    <w:rsid w:val="00026646"/>
    <w:rsid w:val="000275D6"/>
    <w:rsid w:val="000277AA"/>
    <w:rsid w:val="00030B8D"/>
    <w:rsid w:val="00031AC4"/>
    <w:rsid w:val="00035DE4"/>
    <w:rsid w:val="0004046F"/>
    <w:rsid w:val="000404EC"/>
    <w:rsid w:val="00045F0D"/>
    <w:rsid w:val="00047041"/>
    <w:rsid w:val="0004750C"/>
    <w:rsid w:val="00047862"/>
    <w:rsid w:val="00050D3D"/>
    <w:rsid w:val="000537F9"/>
    <w:rsid w:val="00055A10"/>
    <w:rsid w:val="000567C7"/>
    <w:rsid w:val="00060B93"/>
    <w:rsid w:val="00061D5B"/>
    <w:rsid w:val="00065C24"/>
    <w:rsid w:val="00067E84"/>
    <w:rsid w:val="00071335"/>
    <w:rsid w:val="00074CEE"/>
    <w:rsid w:val="00074F0F"/>
    <w:rsid w:val="00074FD5"/>
    <w:rsid w:val="00075DDD"/>
    <w:rsid w:val="000822FF"/>
    <w:rsid w:val="00085114"/>
    <w:rsid w:val="0008611F"/>
    <w:rsid w:val="00087520"/>
    <w:rsid w:val="00087D95"/>
    <w:rsid w:val="00094705"/>
    <w:rsid w:val="00096CBC"/>
    <w:rsid w:val="000975D2"/>
    <w:rsid w:val="000A649A"/>
    <w:rsid w:val="000B379C"/>
    <w:rsid w:val="000B3B7E"/>
    <w:rsid w:val="000B3E35"/>
    <w:rsid w:val="000C00C7"/>
    <w:rsid w:val="000C1B93"/>
    <w:rsid w:val="000C24ED"/>
    <w:rsid w:val="000D389B"/>
    <w:rsid w:val="000D3BBE"/>
    <w:rsid w:val="000D6A60"/>
    <w:rsid w:val="000D7466"/>
    <w:rsid w:val="000E165F"/>
    <w:rsid w:val="000E24B4"/>
    <w:rsid w:val="000E2CDE"/>
    <w:rsid w:val="000E345A"/>
    <w:rsid w:val="000E6C05"/>
    <w:rsid w:val="000F4F36"/>
    <w:rsid w:val="001065AC"/>
    <w:rsid w:val="00112528"/>
    <w:rsid w:val="00132D3B"/>
    <w:rsid w:val="001337EF"/>
    <w:rsid w:val="0014077B"/>
    <w:rsid w:val="0014336C"/>
    <w:rsid w:val="001448BC"/>
    <w:rsid w:val="00147AE1"/>
    <w:rsid w:val="00151DD2"/>
    <w:rsid w:val="00152218"/>
    <w:rsid w:val="00155D13"/>
    <w:rsid w:val="00160E73"/>
    <w:rsid w:val="0016106E"/>
    <w:rsid w:val="00165342"/>
    <w:rsid w:val="001712F0"/>
    <w:rsid w:val="00187EF2"/>
    <w:rsid w:val="00190C6F"/>
    <w:rsid w:val="001A28D1"/>
    <w:rsid w:val="001A2D64"/>
    <w:rsid w:val="001A2E7A"/>
    <w:rsid w:val="001A3009"/>
    <w:rsid w:val="001B3043"/>
    <w:rsid w:val="001C12F7"/>
    <w:rsid w:val="001C7E97"/>
    <w:rsid w:val="001D01BA"/>
    <w:rsid w:val="001D2551"/>
    <w:rsid w:val="001D5230"/>
    <w:rsid w:val="001E076A"/>
    <w:rsid w:val="001E2163"/>
    <w:rsid w:val="001E79EB"/>
    <w:rsid w:val="001F257B"/>
    <w:rsid w:val="002005DC"/>
    <w:rsid w:val="0020322B"/>
    <w:rsid w:val="00204676"/>
    <w:rsid w:val="00205E3A"/>
    <w:rsid w:val="0020755B"/>
    <w:rsid w:val="002105AD"/>
    <w:rsid w:val="00210FBB"/>
    <w:rsid w:val="0021292C"/>
    <w:rsid w:val="00216B92"/>
    <w:rsid w:val="00217ACE"/>
    <w:rsid w:val="002218F7"/>
    <w:rsid w:val="00222B15"/>
    <w:rsid w:val="00223E7A"/>
    <w:rsid w:val="00226474"/>
    <w:rsid w:val="0022677A"/>
    <w:rsid w:val="00232C65"/>
    <w:rsid w:val="002338FB"/>
    <w:rsid w:val="002354D4"/>
    <w:rsid w:val="0023749A"/>
    <w:rsid w:val="0024188A"/>
    <w:rsid w:val="00242A9A"/>
    <w:rsid w:val="00243097"/>
    <w:rsid w:val="00243A68"/>
    <w:rsid w:val="0025148A"/>
    <w:rsid w:val="00251C26"/>
    <w:rsid w:val="0025281F"/>
    <w:rsid w:val="00253C0B"/>
    <w:rsid w:val="002542D0"/>
    <w:rsid w:val="002556DD"/>
    <w:rsid w:val="0025592F"/>
    <w:rsid w:val="00260F4C"/>
    <w:rsid w:val="0026548C"/>
    <w:rsid w:val="00266207"/>
    <w:rsid w:val="0026625C"/>
    <w:rsid w:val="00272B91"/>
    <w:rsid w:val="0027370C"/>
    <w:rsid w:val="00277F36"/>
    <w:rsid w:val="0029144D"/>
    <w:rsid w:val="0029498D"/>
    <w:rsid w:val="00295A5E"/>
    <w:rsid w:val="00297743"/>
    <w:rsid w:val="00297CF2"/>
    <w:rsid w:val="002A0AB5"/>
    <w:rsid w:val="002A28B4"/>
    <w:rsid w:val="002A2B8C"/>
    <w:rsid w:val="002A35CF"/>
    <w:rsid w:val="002A475D"/>
    <w:rsid w:val="002A4D70"/>
    <w:rsid w:val="002B4D67"/>
    <w:rsid w:val="002B4FA5"/>
    <w:rsid w:val="002B56FC"/>
    <w:rsid w:val="002B792F"/>
    <w:rsid w:val="002C2555"/>
    <w:rsid w:val="002C3F2E"/>
    <w:rsid w:val="002D79F3"/>
    <w:rsid w:val="002E1044"/>
    <w:rsid w:val="002E17BE"/>
    <w:rsid w:val="002E1D7F"/>
    <w:rsid w:val="002E674B"/>
    <w:rsid w:val="002F1EFB"/>
    <w:rsid w:val="002F27D7"/>
    <w:rsid w:val="002F716A"/>
    <w:rsid w:val="002F7CFE"/>
    <w:rsid w:val="00301413"/>
    <w:rsid w:val="00303085"/>
    <w:rsid w:val="00303A04"/>
    <w:rsid w:val="0030641D"/>
    <w:rsid w:val="00306C23"/>
    <w:rsid w:val="003078DD"/>
    <w:rsid w:val="00307E4B"/>
    <w:rsid w:val="00311AF4"/>
    <w:rsid w:val="00311D17"/>
    <w:rsid w:val="00312555"/>
    <w:rsid w:val="0031333A"/>
    <w:rsid w:val="003147C2"/>
    <w:rsid w:val="00314E28"/>
    <w:rsid w:val="00315AE0"/>
    <w:rsid w:val="0032119F"/>
    <w:rsid w:val="00324125"/>
    <w:rsid w:val="00327D7B"/>
    <w:rsid w:val="003307CD"/>
    <w:rsid w:val="003311AB"/>
    <w:rsid w:val="00331C30"/>
    <w:rsid w:val="00334A28"/>
    <w:rsid w:val="00335417"/>
    <w:rsid w:val="00340111"/>
    <w:rsid w:val="0034094A"/>
    <w:rsid w:val="00340DD9"/>
    <w:rsid w:val="0034175F"/>
    <w:rsid w:val="003444DA"/>
    <w:rsid w:val="003460D2"/>
    <w:rsid w:val="00347813"/>
    <w:rsid w:val="0035055B"/>
    <w:rsid w:val="00353FA8"/>
    <w:rsid w:val="003547E0"/>
    <w:rsid w:val="00355DA3"/>
    <w:rsid w:val="00360E17"/>
    <w:rsid w:val="0036209C"/>
    <w:rsid w:val="0037311B"/>
    <w:rsid w:val="00375FB1"/>
    <w:rsid w:val="003806D8"/>
    <w:rsid w:val="0038321C"/>
    <w:rsid w:val="003851C2"/>
    <w:rsid w:val="00385DFB"/>
    <w:rsid w:val="00391353"/>
    <w:rsid w:val="00393E24"/>
    <w:rsid w:val="003A40D2"/>
    <w:rsid w:val="003A5190"/>
    <w:rsid w:val="003B202C"/>
    <w:rsid w:val="003B240E"/>
    <w:rsid w:val="003B29D4"/>
    <w:rsid w:val="003C26A0"/>
    <w:rsid w:val="003C420F"/>
    <w:rsid w:val="003D13EF"/>
    <w:rsid w:val="003D5988"/>
    <w:rsid w:val="003D7789"/>
    <w:rsid w:val="003E513C"/>
    <w:rsid w:val="003F2427"/>
    <w:rsid w:val="003F494C"/>
    <w:rsid w:val="003F5381"/>
    <w:rsid w:val="00400FAB"/>
    <w:rsid w:val="00401084"/>
    <w:rsid w:val="004016F7"/>
    <w:rsid w:val="004032FD"/>
    <w:rsid w:val="0040466C"/>
    <w:rsid w:val="00407EF0"/>
    <w:rsid w:val="00410299"/>
    <w:rsid w:val="00412F2B"/>
    <w:rsid w:val="00413F36"/>
    <w:rsid w:val="004152C0"/>
    <w:rsid w:val="004178B3"/>
    <w:rsid w:val="00420460"/>
    <w:rsid w:val="00420D00"/>
    <w:rsid w:val="004212C9"/>
    <w:rsid w:val="00430B90"/>
    <w:rsid w:val="00430F12"/>
    <w:rsid w:val="00430F22"/>
    <w:rsid w:val="00431D48"/>
    <w:rsid w:val="00433644"/>
    <w:rsid w:val="00433700"/>
    <w:rsid w:val="00433C68"/>
    <w:rsid w:val="004344AA"/>
    <w:rsid w:val="00434B94"/>
    <w:rsid w:val="00434ECF"/>
    <w:rsid w:val="00436E21"/>
    <w:rsid w:val="00446768"/>
    <w:rsid w:val="0045367F"/>
    <w:rsid w:val="00456C3A"/>
    <w:rsid w:val="00456F47"/>
    <w:rsid w:val="004662AB"/>
    <w:rsid w:val="00466780"/>
    <w:rsid w:val="00472DAF"/>
    <w:rsid w:val="00473476"/>
    <w:rsid w:val="00476009"/>
    <w:rsid w:val="00480185"/>
    <w:rsid w:val="0048116C"/>
    <w:rsid w:val="00481212"/>
    <w:rsid w:val="00481885"/>
    <w:rsid w:val="00481B86"/>
    <w:rsid w:val="00482BB2"/>
    <w:rsid w:val="00483161"/>
    <w:rsid w:val="00484E6F"/>
    <w:rsid w:val="0048642E"/>
    <w:rsid w:val="00487C94"/>
    <w:rsid w:val="00490F57"/>
    <w:rsid w:val="00491051"/>
    <w:rsid w:val="00493EBD"/>
    <w:rsid w:val="00495DDE"/>
    <w:rsid w:val="004A2143"/>
    <w:rsid w:val="004A3FD4"/>
    <w:rsid w:val="004A4E86"/>
    <w:rsid w:val="004B00E0"/>
    <w:rsid w:val="004B00E4"/>
    <w:rsid w:val="004B0F58"/>
    <w:rsid w:val="004B207E"/>
    <w:rsid w:val="004B302E"/>
    <w:rsid w:val="004B484F"/>
    <w:rsid w:val="004C11A9"/>
    <w:rsid w:val="004C1DED"/>
    <w:rsid w:val="004C29AD"/>
    <w:rsid w:val="004C2E85"/>
    <w:rsid w:val="004C6229"/>
    <w:rsid w:val="004D58FB"/>
    <w:rsid w:val="004D613B"/>
    <w:rsid w:val="004E3FE8"/>
    <w:rsid w:val="004E423C"/>
    <w:rsid w:val="004E4F22"/>
    <w:rsid w:val="004F3CE2"/>
    <w:rsid w:val="004F48DD"/>
    <w:rsid w:val="004F6AF2"/>
    <w:rsid w:val="00500575"/>
    <w:rsid w:val="00501236"/>
    <w:rsid w:val="00501368"/>
    <w:rsid w:val="0050357E"/>
    <w:rsid w:val="00504012"/>
    <w:rsid w:val="00510BB5"/>
    <w:rsid w:val="00511863"/>
    <w:rsid w:val="00511F6D"/>
    <w:rsid w:val="00523C29"/>
    <w:rsid w:val="00524B3A"/>
    <w:rsid w:val="00526795"/>
    <w:rsid w:val="00526823"/>
    <w:rsid w:val="00526BBC"/>
    <w:rsid w:val="00530A62"/>
    <w:rsid w:val="0053165E"/>
    <w:rsid w:val="00531BD7"/>
    <w:rsid w:val="005367D0"/>
    <w:rsid w:val="00541768"/>
    <w:rsid w:val="00541FBB"/>
    <w:rsid w:val="00543C6B"/>
    <w:rsid w:val="005500AC"/>
    <w:rsid w:val="00551D10"/>
    <w:rsid w:val="00552596"/>
    <w:rsid w:val="00556F90"/>
    <w:rsid w:val="00563BA9"/>
    <w:rsid w:val="00563BDD"/>
    <w:rsid w:val="005649D2"/>
    <w:rsid w:val="00564C00"/>
    <w:rsid w:val="0056642E"/>
    <w:rsid w:val="005665A3"/>
    <w:rsid w:val="0057027E"/>
    <w:rsid w:val="00570293"/>
    <w:rsid w:val="005723DC"/>
    <w:rsid w:val="00575814"/>
    <w:rsid w:val="0058102D"/>
    <w:rsid w:val="00583731"/>
    <w:rsid w:val="00584CFB"/>
    <w:rsid w:val="00587A6C"/>
    <w:rsid w:val="005934B4"/>
    <w:rsid w:val="00594840"/>
    <w:rsid w:val="005A1C59"/>
    <w:rsid w:val="005A1DC5"/>
    <w:rsid w:val="005A2E9B"/>
    <w:rsid w:val="005A34D4"/>
    <w:rsid w:val="005A34FE"/>
    <w:rsid w:val="005A67CA"/>
    <w:rsid w:val="005A6D2B"/>
    <w:rsid w:val="005B184F"/>
    <w:rsid w:val="005B77E0"/>
    <w:rsid w:val="005B7D09"/>
    <w:rsid w:val="005C14A7"/>
    <w:rsid w:val="005C3420"/>
    <w:rsid w:val="005C5E6C"/>
    <w:rsid w:val="005D0140"/>
    <w:rsid w:val="005D49FE"/>
    <w:rsid w:val="005D4C68"/>
    <w:rsid w:val="005E1F63"/>
    <w:rsid w:val="005E5D42"/>
    <w:rsid w:val="005E6A9A"/>
    <w:rsid w:val="005F0CF8"/>
    <w:rsid w:val="005F60BB"/>
    <w:rsid w:val="00601B33"/>
    <w:rsid w:val="0060245F"/>
    <w:rsid w:val="006026C8"/>
    <w:rsid w:val="00602782"/>
    <w:rsid w:val="00606A90"/>
    <w:rsid w:val="00612F5B"/>
    <w:rsid w:val="0061651D"/>
    <w:rsid w:val="006169FB"/>
    <w:rsid w:val="0062119C"/>
    <w:rsid w:val="00622A42"/>
    <w:rsid w:val="00626BBF"/>
    <w:rsid w:val="00630491"/>
    <w:rsid w:val="00634224"/>
    <w:rsid w:val="0063603D"/>
    <w:rsid w:val="0063693D"/>
    <w:rsid w:val="00637A95"/>
    <w:rsid w:val="00640B92"/>
    <w:rsid w:val="00641141"/>
    <w:rsid w:val="0064273E"/>
    <w:rsid w:val="00643CC4"/>
    <w:rsid w:val="0064434E"/>
    <w:rsid w:val="00644B4D"/>
    <w:rsid w:val="00647576"/>
    <w:rsid w:val="0064780D"/>
    <w:rsid w:val="006512FD"/>
    <w:rsid w:val="0066192F"/>
    <w:rsid w:val="006625E1"/>
    <w:rsid w:val="00662ED0"/>
    <w:rsid w:val="00664C0F"/>
    <w:rsid w:val="00665F36"/>
    <w:rsid w:val="00675ACB"/>
    <w:rsid w:val="006763F7"/>
    <w:rsid w:val="00677835"/>
    <w:rsid w:val="00680388"/>
    <w:rsid w:val="0068065F"/>
    <w:rsid w:val="00682233"/>
    <w:rsid w:val="0068246E"/>
    <w:rsid w:val="00683E1E"/>
    <w:rsid w:val="00685060"/>
    <w:rsid w:val="006855FC"/>
    <w:rsid w:val="00693139"/>
    <w:rsid w:val="0069518C"/>
    <w:rsid w:val="00696410"/>
    <w:rsid w:val="00697B45"/>
    <w:rsid w:val="006A0A81"/>
    <w:rsid w:val="006A3884"/>
    <w:rsid w:val="006A7A6C"/>
    <w:rsid w:val="006B1666"/>
    <w:rsid w:val="006B1B45"/>
    <w:rsid w:val="006B296C"/>
    <w:rsid w:val="006B3488"/>
    <w:rsid w:val="006C1301"/>
    <w:rsid w:val="006C2F67"/>
    <w:rsid w:val="006C4A88"/>
    <w:rsid w:val="006C5739"/>
    <w:rsid w:val="006C61BB"/>
    <w:rsid w:val="006C6F50"/>
    <w:rsid w:val="006D00B0"/>
    <w:rsid w:val="006D1CF3"/>
    <w:rsid w:val="006D598A"/>
    <w:rsid w:val="006E34F9"/>
    <w:rsid w:val="006E54D3"/>
    <w:rsid w:val="006E6707"/>
    <w:rsid w:val="006E79CD"/>
    <w:rsid w:val="006F00CE"/>
    <w:rsid w:val="006F1A55"/>
    <w:rsid w:val="006F3FD1"/>
    <w:rsid w:val="006F431A"/>
    <w:rsid w:val="006F47F9"/>
    <w:rsid w:val="006F7E65"/>
    <w:rsid w:val="0070046F"/>
    <w:rsid w:val="00717237"/>
    <w:rsid w:val="00717ACA"/>
    <w:rsid w:val="007224C0"/>
    <w:rsid w:val="00722C1F"/>
    <w:rsid w:val="00722D2B"/>
    <w:rsid w:val="00726150"/>
    <w:rsid w:val="0072633D"/>
    <w:rsid w:val="00726A3F"/>
    <w:rsid w:val="007311C8"/>
    <w:rsid w:val="00731F3D"/>
    <w:rsid w:val="007337FD"/>
    <w:rsid w:val="00734023"/>
    <w:rsid w:val="007433AD"/>
    <w:rsid w:val="0075082D"/>
    <w:rsid w:val="00762903"/>
    <w:rsid w:val="00763C54"/>
    <w:rsid w:val="00766D19"/>
    <w:rsid w:val="0077324B"/>
    <w:rsid w:val="00774BD3"/>
    <w:rsid w:val="00775252"/>
    <w:rsid w:val="00775D1A"/>
    <w:rsid w:val="00776FD1"/>
    <w:rsid w:val="00784F83"/>
    <w:rsid w:val="00787900"/>
    <w:rsid w:val="0079187B"/>
    <w:rsid w:val="00794112"/>
    <w:rsid w:val="0079425D"/>
    <w:rsid w:val="00796C98"/>
    <w:rsid w:val="007A00B8"/>
    <w:rsid w:val="007A04A9"/>
    <w:rsid w:val="007A2E5A"/>
    <w:rsid w:val="007A3696"/>
    <w:rsid w:val="007A5D7B"/>
    <w:rsid w:val="007A63EF"/>
    <w:rsid w:val="007B020C"/>
    <w:rsid w:val="007B2907"/>
    <w:rsid w:val="007B4F67"/>
    <w:rsid w:val="007B523A"/>
    <w:rsid w:val="007B6CE1"/>
    <w:rsid w:val="007C57DE"/>
    <w:rsid w:val="007C61E6"/>
    <w:rsid w:val="007C71B0"/>
    <w:rsid w:val="007D6BDC"/>
    <w:rsid w:val="007E2DD0"/>
    <w:rsid w:val="007E4401"/>
    <w:rsid w:val="007E4F0F"/>
    <w:rsid w:val="007E71BB"/>
    <w:rsid w:val="007F066A"/>
    <w:rsid w:val="007F0EB6"/>
    <w:rsid w:val="007F15EB"/>
    <w:rsid w:val="007F25C2"/>
    <w:rsid w:val="007F25C9"/>
    <w:rsid w:val="007F6BE6"/>
    <w:rsid w:val="007F7776"/>
    <w:rsid w:val="0080248A"/>
    <w:rsid w:val="00804F58"/>
    <w:rsid w:val="008073B1"/>
    <w:rsid w:val="00810155"/>
    <w:rsid w:val="00810D7F"/>
    <w:rsid w:val="008141E4"/>
    <w:rsid w:val="008156DE"/>
    <w:rsid w:val="00817D11"/>
    <w:rsid w:val="00822F0F"/>
    <w:rsid w:val="00825198"/>
    <w:rsid w:val="00825B07"/>
    <w:rsid w:val="00826A27"/>
    <w:rsid w:val="00833B36"/>
    <w:rsid w:val="00833F2C"/>
    <w:rsid w:val="00834C35"/>
    <w:rsid w:val="008361AF"/>
    <w:rsid w:val="00850C7F"/>
    <w:rsid w:val="008520CA"/>
    <w:rsid w:val="008523C5"/>
    <w:rsid w:val="00852482"/>
    <w:rsid w:val="00852AF6"/>
    <w:rsid w:val="008559F3"/>
    <w:rsid w:val="00856CA3"/>
    <w:rsid w:val="00861979"/>
    <w:rsid w:val="00863B49"/>
    <w:rsid w:val="00865B6C"/>
    <w:rsid w:val="00865BC1"/>
    <w:rsid w:val="00867DC1"/>
    <w:rsid w:val="00873745"/>
    <w:rsid w:val="00873A6A"/>
    <w:rsid w:val="0087496A"/>
    <w:rsid w:val="00874DC8"/>
    <w:rsid w:val="00881CFA"/>
    <w:rsid w:val="00884A97"/>
    <w:rsid w:val="0089060D"/>
    <w:rsid w:val="00890EEE"/>
    <w:rsid w:val="008910D2"/>
    <w:rsid w:val="0089316E"/>
    <w:rsid w:val="008939A1"/>
    <w:rsid w:val="008A0BED"/>
    <w:rsid w:val="008A1193"/>
    <w:rsid w:val="008A146C"/>
    <w:rsid w:val="008A4CF6"/>
    <w:rsid w:val="008A6950"/>
    <w:rsid w:val="008A6BEA"/>
    <w:rsid w:val="008A70CE"/>
    <w:rsid w:val="008B308C"/>
    <w:rsid w:val="008B4E32"/>
    <w:rsid w:val="008B551B"/>
    <w:rsid w:val="008B5B32"/>
    <w:rsid w:val="008B5B67"/>
    <w:rsid w:val="008B5D95"/>
    <w:rsid w:val="008C0C29"/>
    <w:rsid w:val="008C29D6"/>
    <w:rsid w:val="008C3193"/>
    <w:rsid w:val="008C3F46"/>
    <w:rsid w:val="008D0BB0"/>
    <w:rsid w:val="008D7898"/>
    <w:rsid w:val="008E1F89"/>
    <w:rsid w:val="008E3DE9"/>
    <w:rsid w:val="008E775C"/>
    <w:rsid w:val="008F22D9"/>
    <w:rsid w:val="008F2C83"/>
    <w:rsid w:val="008F35D0"/>
    <w:rsid w:val="008F3BB5"/>
    <w:rsid w:val="008F5BBD"/>
    <w:rsid w:val="009000F8"/>
    <w:rsid w:val="00903B33"/>
    <w:rsid w:val="00904D98"/>
    <w:rsid w:val="009076C2"/>
    <w:rsid w:val="009107ED"/>
    <w:rsid w:val="009117C1"/>
    <w:rsid w:val="009138BF"/>
    <w:rsid w:val="00915C23"/>
    <w:rsid w:val="009224FF"/>
    <w:rsid w:val="0092276B"/>
    <w:rsid w:val="009344BE"/>
    <w:rsid w:val="00934CE9"/>
    <w:rsid w:val="0093679E"/>
    <w:rsid w:val="00943280"/>
    <w:rsid w:val="00943C89"/>
    <w:rsid w:val="009476F6"/>
    <w:rsid w:val="0095040A"/>
    <w:rsid w:val="009505BE"/>
    <w:rsid w:val="009516EE"/>
    <w:rsid w:val="00952D09"/>
    <w:rsid w:val="0095307C"/>
    <w:rsid w:val="0096127A"/>
    <w:rsid w:val="00964D5B"/>
    <w:rsid w:val="00967C89"/>
    <w:rsid w:val="0097010E"/>
    <w:rsid w:val="009739C8"/>
    <w:rsid w:val="00973D90"/>
    <w:rsid w:val="00980F06"/>
    <w:rsid w:val="00982035"/>
    <w:rsid w:val="00982157"/>
    <w:rsid w:val="00985C45"/>
    <w:rsid w:val="00996214"/>
    <w:rsid w:val="00996D18"/>
    <w:rsid w:val="009A0767"/>
    <w:rsid w:val="009A0C3D"/>
    <w:rsid w:val="009A1A42"/>
    <w:rsid w:val="009A3902"/>
    <w:rsid w:val="009A5E04"/>
    <w:rsid w:val="009B1280"/>
    <w:rsid w:val="009B5767"/>
    <w:rsid w:val="009B5E1B"/>
    <w:rsid w:val="009C0088"/>
    <w:rsid w:val="009C22F4"/>
    <w:rsid w:val="009C2DB5"/>
    <w:rsid w:val="009C3030"/>
    <w:rsid w:val="009C5B0E"/>
    <w:rsid w:val="009C5BDC"/>
    <w:rsid w:val="009C740A"/>
    <w:rsid w:val="009D04B8"/>
    <w:rsid w:val="009D1159"/>
    <w:rsid w:val="009D1DC7"/>
    <w:rsid w:val="009D2919"/>
    <w:rsid w:val="009D2F28"/>
    <w:rsid w:val="009D46BC"/>
    <w:rsid w:val="009D6940"/>
    <w:rsid w:val="009E5B31"/>
    <w:rsid w:val="009E6FBE"/>
    <w:rsid w:val="009F17E2"/>
    <w:rsid w:val="009F41C2"/>
    <w:rsid w:val="009F4934"/>
    <w:rsid w:val="009F6D4E"/>
    <w:rsid w:val="00A00F2F"/>
    <w:rsid w:val="00A05C32"/>
    <w:rsid w:val="00A06987"/>
    <w:rsid w:val="00A119B4"/>
    <w:rsid w:val="00A11D89"/>
    <w:rsid w:val="00A13FC1"/>
    <w:rsid w:val="00A170A2"/>
    <w:rsid w:val="00A21314"/>
    <w:rsid w:val="00A27D0A"/>
    <w:rsid w:val="00A27E95"/>
    <w:rsid w:val="00A33623"/>
    <w:rsid w:val="00A37F32"/>
    <w:rsid w:val="00A45E4A"/>
    <w:rsid w:val="00A46F6E"/>
    <w:rsid w:val="00A534B8"/>
    <w:rsid w:val="00A54063"/>
    <w:rsid w:val="00A5409F"/>
    <w:rsid w:val="00A54EC5"/>
    <w:rsid w:val="00A559E4"/>
    <w:rsid w:val="00A566F1"/>
    <w:rsid w:val="00A57460"/>
    <w:rsid w:val="00A60636"/>
    <w:rsid w:val="00A63054"/>
    <w:rsid w:val="00A64DFB"/>
    <w:rsid w:val="00A65652"/>
    <w:rsid w:val="00A70B7E"/>
    <w:rsid w:val="00A72BA6"/>
    <w:rsid w:val="00A7582A"/>
    <w:rsid w:val="00A80E01"/>
    <w:rsid w:val="00A8296F"/>
    <w:rsid w:val="00A90FF5"/>
    <w:rsid w:val="00A91B96"/>
    <w:rsid w:val="00A9249F"/>
    <w:rsid w:val="00A9674D"/>
    <w:rsid w:val="00A978EF"/>
    <w:rsid w:val="00AA22D5"/>
    <w:rsid w:val="00AA2D97"/>
    <w:rsid w:val="00AA3ED0"/>
    <w:rsid w:val="00AA5FB4"/>
    <w:rsid w:val="00AB045F"/>
    <w:rsid w:val="00AB099B"/>
    <w:rsid w:val="00AB2A31"/>
    <w:rsid w:val="00AC06F6"/>
    <w:rsid w:val="00AC4B78"/>
    <w:rsid w:val="00AC504F"/>
    <w:rsid w:val="00AC5BE1"/>
    <w:rsid w:val="00AC6352"/>
    <w:rsid w:val="00AC6361"/>
    <w:rsid w:val="00AD02C1"/>
    <w:rsid w:val="00AD115E"/>
    <w:rsid w:val="00AD1998"/>
    <w:rsid w:val="00AD3548"/>
    <w:rsid w:val="00AD35E7"/>
    <w:rsid w:val="00AD60A2"/>
    <w:rsid w:val="00AE0BCD"/>
    <w:rsid w:val="00AE1A79"/>
    <w:rsid w:val="00AE6F35"/>
    <w:rsid w:val="00AF11D2"/>
    <w:rsid w:val="00AF28C6"/>
    <w:rsid w:val="00AF3138"/>
    <w:rsid w:val="00AF6096"/>
    <w:rsid w:val="00AF635B"/>
    <w:rsid w:val="00B0205B"/>
    <w:rsid w:val="00B02E5B"/>
    <w:rsid w:val="00B047D9"/>
    <w:rsid w:val="00B07A0B"/>
    <w:rsid w:val="00B119D6"/>
    <w:rsid w:val="00B14E3C"/>
    <w:rsid w:val="00B17035"/>
    <w:rsid w:val="00B2036D"/>
    <w:rsid w:val="00B21B40"/>
    <w:rsid w:val="00B22CD9"/>
    <w:rsid w:val="00B23E63"/>
    <w:rsid w:val="00B24EE4"/>
    <w:rsid w:val="00B26C50"/>
    <w:rsid w:val="00B3304B"/>
    <w:rsid w:val="00B40B94"/>
    <w:rsid w:val="00B4466C"/>
    <w:rsid w:val="00B46033"/>
    <w:rsid w:val="00B53FC7"/>
    <w:rsid w:val="00B53FCE"/>
    <w:rsid w:val="00B55F7A"/>
    <w:rsid w:val="00B56666"/>
    <w:rsid w:val="00B57786"/>
    <w:rsid w:val="00B57FF0"/>
    <w:rsid w:val="00B647DA"/>
    <w:rsid w:val="00B65452"/>
    <w:rsid w:val="00B6734B"/>
    <w:rsid w:val="00B6770F"/>
    <w:rsid w:val="00B72931"/>
    <w:rsid w:val="00B7504C"/>
    <w:rsid w:val="00B75594"/>
    <w:rsid w:val="00B7660B"/>
    <w:rsid w:val="00B77029"/>
    <w:rsid w:val="00B80AAD"/>
    <w:rsid w:val="00B840CE"/>
    <w:rsid w:val="00B8628E"/>
    <w:rsid w:val="00B917E0"/>
    <w:rsid w:val="00BA20F7"/>
    <w:rsid w:val="00BA6692"/>
    <w:rsid w:val="00BA7230"/>
    <w:rsid w:val="00BA7AAB"/>
    <w:rsid w:val="00BB05D4"/>
    <w:rsid w:val="00BB1C21"/>
    <w:rsid w:val="00BB2C4E"/>
    <w:rsid w:val="00BB6158"/>
    <w:rsid w:val="00BB6820"/>
    <w:rsid w:val="00BC1686"/>
    <w:rsid w:val="00BC16F9"/>
    <w:rsid w:val="00BC1D33"/>
    <w:rsid w:val="00BC23DB"/>
    <w:rsid w:val="00BC4289"/>
    <w:rsid w:val="00BD14EB"/>
    <w:rsid w:val="00BD2F90"/>
    <w:rsid w:val="00BE13F4"/>
    <w:rsid w:val="00BE5303"/>
    <w:rsid w:val="00BF0293"/>
    <w:rsid w:val="00BF35D4"/>
    <w:rsid w:val="00BF3D04"/>
    <w:rsid w:val="00BF732E"/>
    <w:rsid w:val="00C00FED"/>
    <w:rsid w:val="00C02535"/>
    <w:rsid w:val="00C02CF1"/>
    <w:rsid w:val="00C030A0"/>
    <w:rsid w:val="00C0536F"/>
    <w:rsid w:val="00C12E80"/>
    <w:rsid w:val="00C15BD1"/>
    <w:rsid w:val="00C17547"/>
    <w:rsid w:val="00C202C5"/>
    <w:rsid w:val="00C20A0C"/>
    <w:rsid w:val="00C2661F"/>
    <w:rsid w:val="00C314DB"/>
    <w:rsid w:val="00C3175C"/>
    <w:rsid w:val="00C318F4"/>
    <w:rsid w:val="00C32B78"/>
    <w:rsid w:val="00C344DC"/>
    <w:rsid w:val="00C361B7"/>
    <w:rsid w:val="00C374D7"/>
    <w:rsid w:val="00C40692"/>
    <w:rsid w:val="00C436AB"/>
    <w:rsid w:val="00C438E2"/>
    <w:rsid w:val="00C455FC"/>
    <w:rsid w:val="00C47AE1"/>
    <w:rsid w:val="00C54834"/>
    <w:rsid w:val="00C54E68"/>
    <w:rsid w:val="00C622B2"/>
    <w:rsid w:val="00C62A69"/>
    <w:rsid w:val="00C62B29"/>
    <w:rsid w:val="00C664FC"/>
    <w:rsid w:val="00C70C44"/>
    <w:rsid w:val="00C70FAE"/>
    <w:rsid w:val="00C7303D"/>
    <w:rsid w:val="00C75DFF"/>
    <w:rsid w:val="00C77D64"/>
    <w:rsid w:val="00C81EFE"/>
    <w:rsid w:val="00C83FA5"/>
    <w:rsid w:val="00C847A1"/>
    <w:rsid w:val="00C84909"/>
    <w:rsid w:val="00C87D2B"/>
    <w:rsid w:val="00C91A08"/>
    <w:rsid w:val="00C94717"/>
    <w:rsid w:val="00C94F2B"/>
    <w:rsid w:val="00C97C0E"/>
    <w:rsid w:val="00CA0226"/>
    <w:rsid w:val="00CA07BF"/>
    <w:rsid w:val="00CA0C56"/>
    <w:rsid w:val="00CA127B"/>
    <w:rsid w:val="00CA21B8"/>
    <w:rsid w:val="00CA3220"/>
    <w:rsid w:val="00CA5151"/>
    <w:rsid w:val="00CB2145"/>
    <w:rsid w:val="00CB4B4E"/>
    <w:rsid w:val="00CB66B0"/>
    <w:rsid w:val="00CB734F"/>
    <w:rsid w:val="00CC0676"/>
    <w:rsid w:val="00CC26C7"/>
    <w:rsid w:val="00CC452C"/>
    <w:rsid w:val="00CC6DA0"/>
    <w:rsid w:val="00CD0FAE"/>
    <w:rsid w:val="00CD2376"/>
    <w:rsid w:val="00CD61BD"/>
    <w:rsid w:val="00CD6723"/>
    <w:rsid w:val="00CE09B8"/>
    <w:rsid w:val="00CE3571"/>
    <w:rsid w:val="00CE5951"/>
    <w:rsid w:val="00CE69F8"/>
    <w:rsid w:val="00CF0AB3"/>
    <w:rsid w:val="00CF2F95"/>
    <w:rsid w:val="00CF586E"/>
    <w:rsid w:val="00CF73E9"/>
    <w:rsid w:val="00D00409"/>
    <w:rsid w:val="00D04962"/>
    <w:rsid w:val="00D05160"/>
    <w:rsid w:val="00D07B2B"/>
    <w:rsid w:val="00D07FC3"/>
    <w:rsid w:val="00D10351"/>
    <w:rsid w:val="00D136E3"/>
    <w:rsid w:val="00D150F7"/>
    <w:rsid w:val="00D15A52"/>
    <w:rsid w:val="00D15BEB"/>
    <w:rsid w:val="00D2033E"/>
    <w:rsid w:val="00D20FB0"/>
    <w:rsid w:val="00D24AAF"/>
    <w:rsid w:val="00D27B5C"/>
    <w:rsid w:val="00D31E35"/>
    <w:rsid w:val="00D341B1"/>
    <w:rsid w:val="00D35E3C"/>
    <w:rsid w:val="00D376AD"/>
    <w:rsid w:val="00D40FE6"/>
    <w:rsid w:val="00D507E2"/>
    <w:rsid w:val="00D534B3"/>
    <w:rsid w:val="00D53913"/>
    <w:rsid w:val="00D5631E"/>
    <w:rsid w:val="00D5665B"/>
    <w:rsid w:val="00D57A82"/>
    <w:rsid w:val="00D61CE0"/>
    <w:rsid w:val="00D62254"/>
    <w:rsid w:val="00D6748E"/>
    <w:rsid w:val="00D678DB"/>
    <w:rsid w:val="00D76BC8"/>
    <w:rsid w:val="00D7749D"/>
    <w:rsid w:val="00D77B40"/>
    <w:rsid w:val="00D82F32"/>
    <w:rsid w:val="00D916F6"/>
    <w:rsid w:val="00D93BF5"/>
    <w:rsid w:val="00DA0606"/>
    <w:rsid w:val="00DA2463"/>
    <w:rsid w:val="00DB4F04"/>
    <w:rsid w:val="00DB731A"/>
    <w:rsid w:val="00DC74E1"/>
    <w:rsid w:val="00DD2F4E"/>
    <w:rsid w:val="00DD6EDB"/>
    <w:rsid w:val="00DD7112"/>
    <w:rsid w:val="00DE07A5"/>
    <w:rsid w:val="00DE256B"/>
    <w:rsid w:val="00DE2628"/>
    <w:rsid w:val="00DE2CE3"/>
    <w:rsid w:val="00DE2D15"/>
    <w:rsid w:val="00DF1A37"/>
    <w:rsid w:val="00DF4440"/>
    <w:rsid w:val="00DF5C5E"/>
    <w:rsid w:val="00E023D4"/>
    <w:rsid w:val="00E03400"/>
    <w:rsid w:val="00E03D3F"/>
    <w:rsid w:val="00E04DAF"/>
    <w:rsid w:val="00E04F3B"/>
    <w:rsid w:val="00E05488"/>
    <w:rsid w:val="00E112C7"/>
    <w:rsid w:val="00E130D1"/>
    <w:rsid w:val="00E1593D"/>
    <w:rsid w:val="00E21F77"/>
    <w:rsid w:val="00E23B4B"/>
    <w:rsid w:val="00E254A7"/>
    <w:rsid w:val="00E33B22"/>
    <w:rsid w:val="00E3595F"/>
    <w:rsid w:val="00E3791F"/>
    <w:rsid w:val="00E40A53"/>
    <w:rsid w:val="00E41F89"/>
    <w:rsid w:val="00E4229F"/>
    <w:rsid w:val="00E4272D"/>
    <w:rsid w:val="00E5058E"/>
    <w:rsid w:val="00E51733"/>
    <w:rsid w:val="00E51CCC"/>
    <w:rsid w:val="00E540F6"/>
    <w:rsid w:val="00E56264"/>
    <w:rsid w:val="00E604B6"/>
    <w:rsid w:val="00E61851"/>
    <w:rsid w:val="00E63953"/>
    <w:rsid w:val="00E66CA0"/>
    <w:rsid w:val="00E72CFF"/>
    <w:rsid w:val="00E74F5F"/>
    <w:rsid w:val="00E77983"/>
    <w:rsid w:val="00E81226"/>
    <w:rsid w:val="00E836F5"/>
    <w:rsid w:val="00E8501D"/>
    <w:rsid w:val="00E875A4"/>
    <w:rsid w:val="00EA1379"/>
    <w:rsid w:val="00EA4101"/>
    <w:rsid w:val="00EA477D"/>
    <w:rsid w:val="00EA7023"/>
    <w:rsid w:val="00EB14C9"/>
    <w:rsid w:val="00EB33FA"/>
    <w:rsid w:val="00EB6225"/>
    <w:rsid w:val="00EC555E"/>
    <w:rsid w:val="00EC5DB6"/>
    <w:rsid w:val="00EC6CA9"/>
    <w:rsid w:val="00EC7DFE"/>
    <w:rsid w:val="00EC7E1C"/>
    <w:rsid w:val="00ED1F2F"/>
    <w:rsid w:val="00EE21CA"/>
    <w:rsid w:val="00EE489E"/>
    <w:rsid w:val="00EE6478"/>
    <w:rsid w:val="00EE6C1E"/>
    <w:rsid w:val="00EE6F68"/>
    <w:rsid w:val="00EF0420"/>
    <w:rsid w:val="00EF281E"/>
    <w:rsid w:val="00EF3B00"/>
    <w:rsid w:val="00EF76B6"/>
    <w:rsid w:val="00EF79BA"/>
    <w:rsid w:val="00F001AE"/>
    <w:rsid w:val="00F0486C"/>
    <w:rsid w:val="00F102F6"/>
    <w:rsid w:val="00F11446"/>
    <w:rsid w:val="00F12D5C"/>
    <w:rsid w:val="00F14D7F"/>
    <w:rsid w:val="00F20AC8"/>
    <w:rsid w:val="00F21139"/>
    <w:rsid w:val="00F33AA2"/>
    <w:rsid w:val="00F33C95"/>
    <w:rsid w:val="00F3454B"/>
    <w:rsid w:val="00F36AE9"/>
    <w:rsid w:val="00F37CBA"/>
    <w:rsid w:val="00F4460E"/>
    <w:rsid w:val="00F450D3"/>
    <w:rsid w:val="00F514A3"/>
    <w:rsid w:val="00F522E3"/>
    <w:rsid w:val="00F53EA9"/>
    <w:rsid w:val="00F54C73"/>
    <w:rsid w:val="00F602FE"/>
    <w:rsid w:val="00F66145"/>
    <w:rsid w:val="00F67719"/>
    <w:rsid w:val="00F70212"/>
    <w:rsid w:val="00F70B1A"/>
    <w:rsid w:val="00F75C2A"/>
    <w:rsid w:val="00F7751D"/>
    <w:rsid w:val="00F81980"/>
    <w:rsid w:val="00F8674B"/>
    <w:rsid w:val="00F90460"/>
    <w:rsid w:val="00F91AD4"/>
    <w:rsid w:val="00F92E3A"/>
    <w:rsid w:val="00F94EF9"/>
    <w:rsid w:val="00FA3555"/>
    <w:rsid w:val="00FA3F7C"/>
    <w:rsid w:val="00FA52A1"/>
    <w:rsid w:val="00FB038D"/>
    <w:rsid w:val="00FB660D"/>
    <w:rsid w:val="00FB7B4E"/>
    <w:rsid w:val="00FD0A84"/>
    <w:rsid w:val="00FD0A93"/>
    <w:rsid w:val="00FD1EC9"/>
    <w:rsid w:val="00FD258C"/>
    <w:rsid w:val="00FD277E"/>
    <w:rsid w:val="00FD3335"/>
    <w:rsid w:val="00FD44CF"/>
    <w:rsid w:val="00FD4E78"/>
    <w:rsid w:val="00FD6D6A"/>
    <w:rsid w:val="00FE3A62"/>
    <w:rsid w:val="00FE5DBE"/>
    <w:rsid w:val="00FE5E0D"/>
    <w:rsid w:val="00FE70EE"/>
    <w:rsid w:val="00FE754C"/>
    <w:rsid w:val="00FF7DFB"/>
    <w:rsid w:val="01E01980"/>
    <w:rsid w:val="03FC31AD"/>
    <w:rsid w:val="0573D251"/>
    <w:rsid w:val="06896423"/>
    <w:rsid w:val="0A4DB124"/>
    <w:rsid w:val="0B18A995"/>
    <w:rsid w:val="0C41BD3E"/>
    <w:rsid w:val="0C4BF42D"/>
    <w:rsid w:val="0D65E56D"/>
    <w:rsid w:val="0DA1CDC8"/>
    <w:rsid w:val="117B0395"/>
    <w:rsid w:val="13E93C2B"/>
    <w:rsid w:val="1690E217"/>
    <w:rsid w:val="18F149EF"/>
    <w:rsid w:val="1A84D218"/>
    <w:rsid w:val="1C4D6098"/>
    <w:rsid w:val="1EBAEE21"/>
    <w:rsid w:val="1F84A5F3"/>
    <w:rsid w:val="1FF7F093"/>
    <w:rsid w:val="203A4644"/>
    <w:rsid w:val="224CFD85"/>
    <w:rsid w:val="2483BB18"/>
    <w:rsid w:val="26159E8F"/>
    <w:rsid w:val="2753C35E"/>
    <w:rsid w:val="2824900D"/>
    <w:rsid w:val="2AE6EFBE"/>
    <w:rsid w:val="2ED39243"/>
    <w:rsid w:val="2FCAAB36"/>
    <w:rsid w:val="2FE8E605"/>
    <w:rsid w:val="335F092A"/>
    <w:rsid w:val="33B5DDB8"/>
    <w:rsid w:val="3476EA30"/>
    <w:rsid w:val="34D18D47"/>
    <w:rsid w:val="351A0F81"/>
    <w:rsid w:val="3834A043"/>
    <w:rsid w:val="391B27B9"/>
    <w:rsid w:val="391D7155"/>
    <w:rsid w:val="395C9A84"/>
    <w:rsid w:val="39B9E04A"/>
    <w:rsid w:val="3A07061F"/>
    <w:rsid w:val="3B1D522C"/>
    <w:rsid w:val="40B48E95"/>
    <w:rsid w:val="41A64D06"/>
    <w:rsid w:val="4210D6A6"/>
    <w:rsid w:val="42A08159"/>
    <w:rsid w:val="444F2126"/>
    <w:rsid w:val="449474CD"/>
    <w:rsid w:val="46F2A3C1"/>
    <w:rsid w:val="47ECF06B"/>
    <w:rsid w:val="47F1366E"/>
    <w:rsid w:val="48096445"/>
    <w:rsid w:val="49A0B265"/>
    <w:rsid w:val="4B5097F4"/>
    <w:rsid w:val="4BE49D83"/>
    <w:rsid w:val="4DF1D764"/>
    <w:rsid w:val="4E0D5B71"/>
    <w:rsid w:val="4E15BD65"/>
    <w:rsid w:val="4EB5CB73"/>
    <w:rsid w:val="4F0F03B4"/>
    <w:rsid w:val="4FF7B186"/>
    <w:rsid w:val="50106263"/>
    <w:rsid w:val="50B6302A"/>
    <w:rsid w:val="51BFBE84"/>
    <w:rsid w:val="55A05499"/>
    <w:rsid w:val="56C34DF3"/>
    <w:rsid w:val="56F23427"/>
    <w:rsid w:val="5AED3363"/>
    <w:rsid w:val="5B0E8843"/>
    <w:rsid w:val="5EEB77C0"/>
    <w:rsid w:val="6079CC97"/>
    <w:rsid w:val="633102D3"/>
    <w:rsid w:val="6351FF65"/>
    <w:rsid w:val="65C24FA3"/>
    <w:rsid w:val="65FB2DBC"/>
    <w:rsid w:val="66160E3C"/>
    <w:rsid w:val="66EDC2F3"/>
    <w:rsid w:val="68776743"/>
    <w:rsid w:val="6901D494"/>
    <w:rsid w:val="6A1E2E72"/>
    <w:rsid w:val="6E62E052"/>
    <w:rsid w:val="7017F391"/>
    <w:rsid w:val="71B5266E"/>
    <w:rsid w:val="71E6865E"/>
    <w:rsid w:val="71EE2D0B"/>
    <w:rsid w:val="740F5C4E"/>
    <w:rsid w:val="7485854D"/>
    <w:rsid w:val="76018934"/>
    <w:rsid w:val="76B7590A"/>
    <w:rsid w:val="779CA744"/>
    <w:rsid w:val="78085BA0"/>
    <w:rsid w:val="7875A117"/>
    <w:rsid w:val="79E3361F"/>
    <w:rsid w:val="7A886E38"/>
    <w:rsid w:val="7CC57BF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8D800"/>
  <w15:chartTrackingRefBased/>
  <w15:docId w15:val="{2221781F-8A14-4052-B50B-DFB6EF950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9" w:qFormat="1"/>
    <w:lsdException w:name="heading 1" w:uiPriority="9"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iPriority="9"/>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6" w:unhideWhenUsed="1"/>
    <w:lsdException w:name="footer" w:semiHidden="1" w:uiPriority="19" w:unhideWhenUsed="1"/>
    <w:lsdException w:name="index heading" w:semiHidden="1" w:unhideWhenUsed="1"/>
    <w:lsdException w:name="caption" w:semiHidden="1" w:uiPriority="2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qFormat="1"/>
    <w:lsdException w:name="List Bullet 3" w:semiHidden="1" w:uiPriority="10" w:unhideWhenUsed="1"/>
    <w:lsdException w:name="List Bullet 4" w:semiHidden="1" w:unhideWhenUsed="1"/>
    <w:lsdException w:name="List Bullet 5" w:semiHidden="1" w:unhideWhenUsed="1"/>
    <w:lsdException w:name="List Number 2" w:semiHidden="1" w:uiPriority="8" w:unhideWhenUsed="1" w:qFormat="1"/>
    <w:lsdException w:name="List Number 3" w:semiHidden="1" w:uiPriority="8" w:unhideWhenUsed="1"/>
    <w:lsdException w:name="List Number 4" w:semiHidden="1" w:unhideWhenUsed="1"/>
    <w:lsdException w:name="List Number 5" w:semiHidden="1" w:unhideWhenUsed="1"/>
    <w:lsdException w:name="Title" w:uiPriority="1" w:qFormat="1"/>
    <w:lsdException w:name="Closing"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semiHidden="1"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ŠBody text"/>
    <w:qFormat/>
    <w:rsid w:val="00734023"/>
    <w:pPr>
      <w:suppressAutoHyphens/>
      <w:spacing w:before="240" w:after="120" w:line="360" w:lineRule="auto"/>
    </w:pPr>
    <w:rPr>
      <w:rFonts w:ascii="Arial" w:hAnsi="Arial" w:cs="Arial"/>
      <w:szCs w:val="24"/>
    </w:rPr>
  </w:style>
  <w:style w:type="paragraph" w:styleId="Heading1">
    <w:name w:val="heading 1"/>
    <w:aliases w:val="ŠHeading 1"/>
    <w:basedOn w:val="Normal"/>
    <w:next w:val="Normal"/>
    <w:link w:val="Heading1Char"/>
    <w:uiPriority w:val="3"/>
    <w:qFormat/>
    <w:rsid w:val="006F1A55"/>
    <w:pPr>
      <w:keepNext/>
      <w:keepLines/>
      <w:spacing w:before="600" w:after="360"/>
      <w:contextualSpacing/>
      <w:outlineLvl w:val="0"/>
    </w:pPr>
    <w:rPr>
      <w:rFonts w:eastAsiaTheme="majorEastAsia"/>
      <w:bCs/>
      <w:color w:val="002664"/>
      <w:sz w:val="40"/>
      <w:szCs w:val="52"/>
    </w:rPr>
  </w:style>
  <w:style w:type="paragraph" w:styleId="Heading2">
    <w:name w:val="heading 2"/>
    <w:aliases w:val="ŠHeading 2"/>
    <w:basedOn w:val="Normal"/>
    <w:next w:val="Normal"/>
    <w:link w:val="Heading2Char"/>
    <w:uiPriority w:val="3"/>
    <w:qFormat/>
    <w:rsid w:val="006F1A55"/>
    <w:pPr>
      <w:keepNext/>
      <w:keepLines/>
      <w:outlineLvl w:val="1"/>
    </w:pPr>
    <w:rPr>
      <w:rFonts w:eastAsiaTheme="majorEastAsia"/>
      <w:bCs/>
      <w:color w:val="002664"/>
      <w:sz w:val="36"/>
      <w:szCs w:val="48"/>
    </w:rPr>
  </w:style>
  <w:style w:type="paragraph" w:styleId="Heading3">
    <w:name w:val="heading 3"/>
    <w:aliases w:val="ŠHeading 3"/>
    <w:basedOn w:val="Normal"/>
    <w:next w:val="Normal"/>
    <w:link w:val="Heading3Char"/>
    <w:uiPriority w:val="4"/>
    <w:qFormat/>
    <w:rsid w:val="00734023"/>
    <w:pPr>
      <w:keepNext/>
      <w:spacing w:before="360"/>
      <w:outlineLvl w:val="2"/>
    </w:pPr>
    <w:rPr>
      <w:color w:val="002664"/>
      <w:sz w:val="32"/>
      <w:szCs w:val="40"/>
    </w:rPr>
  </w:style>
  <w:style w:type="paragraph" w:styleId="Heading4">
    <w:name w:val="heading 4"/>
    <w:aliases w:val="ŠHeading 4"/>
    <w:basedOn w:val="Normal"/>
    <w:next w:val="Normal"/>
    <w:link w:val="Heading4Char"/>
    <w:uiPriority w:val="5"/>
    <w:qFormat/>
    <w:rsid w:val="00734023"/>
    <w:pPr>
      <w:keepNext/>
      <w:outlineLvl w:val="3"/>
    </w:pPr>
    <w:rPr>
      <w:color w:val="002664"/>
      <w:sz w:val="28"/>
      <w:szCs w:val="36"/>
    </w:rPr>
  </w:style>
  <w:style w:type="paragraph" w:styleId="Heading5">
    <w:name w:val="heading 5"/>
    <w:aliases w:val="ŠHeading 5"/>
    <w:basedOn w:val="Normal"/>
    <w:next w:val="Normal"/>
    <w:link w:val="Heading5Char"/>
    <w:uiPriority w:val="6"/>
    <w:qFormat/>
    <w:rsid w:val="00734023"/>
    <w:pPr>
      <w:keepNext/>
      <w:outlineLvl w:val="4"/>
    </w:pPr>
    <w:rPr>
      <w:b/>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ŠCaption"/>
    <w:basedOn w:val="Normal"/>
    <w:next w:val="Normal"/>
    <w:uiPriority w:val="20"/>
    <w:qFormat/>
    <w:rsid w:val="00734023"/>
    <w:pPr>
      <w:keepNext/>
      <w:spacing w:after="200" w:line="240" w:lineRule="auto"/>
    </w:pPr>
    <w:rPr>
      <w:iCs/>
      <w:color w:val="002664"/>
      <w:sz w:val="18"/>
      <w:szCs w:val="18"/>
    </w:rPr>
  </w:style>
  <w:style w:type="table" w:customStyle="1" w:styleId="Tableheader">
    <w:name w:val="ŠTable header"/>
    <w:basedOn w:val="TableNormal"/>
    <w:uiPriority w:val="99"/>
    <w:rsid w:val="00734023"/>
    <w:pPr>
      <w:widowControl w:val="0"/>
      <w:spacing w:before="100" w:after="100" w:line="360" w:lineRule="auto"/>
      <w:mirrorIndents/>
    </w:pPr>
    <w:rPr>
      <w:rFonts w:ascii="Arial" w:hAnsi="Arial"/>
    </w:rPr>
    <w:tblPr>
      <w:tblStyleRowBandSize w:val="1"/>
      <w:tblStyleColBandSize w:val="1"/>
      <w:tblBorders>
        <w:left w:val="single" w:sz="4"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pPr>
        <w:keepNext w:val="0"/>
        <w:keepLines w:val="0"/>
        <w:pageBreakBefore w:val="0"/>
        <w:widowControl w:val="0"/>
        <w:suppressLineNumbers w:val="0"/>
        <w:suppressAutoHyphens w:val="0"/>
        <w:wordWrap/>
        <w:spacing w:beforeLines="0" w:before="120" w:beforeAutospacing="0" w:afterLines="0" w:after="120" w:afterAutospacing="0" w:line="360" w:lineRule="auto"/>
        <w:contextualSpacing w:val="0"/>
        <w:mirrorIndents/>
        <w:jc w:val="left"/>
      </w:pPr>
      <w:rPr>
        <w:rFonts w:ascii="Arial" w:hAnsi="Arial"/>
        <w:b/>
        <w:sz w:val="22"/>
      </w:rPr>
      <w:tblPr/>
      <w:trPr>
        <w:tblHeader/>
      </w:trPr>
      <w:tcPr>
        <w:tcBorders>
          <w:bottom w:val="nil"/>
          <w:insideH w:val="nil"/>
          <w:insideV w:val="nil"/>
        </w:tcBorders>
        <w:shd w:val="clear" w:color="auto" w:fill="002664"/>
      </w:tcPr>
    </w:tblStylePr>
    <w:tblStylePr w:type="lastRow">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noWrap/>
        <w:tcMar>
          <w:top w:w="113" w:type="dxa"/>
          <w:left w:w="0" w:type="nil"/>
          <w:bottom w:w="57" w:type="dxa"/>
          <w:right w:w="0" w:type="nil"/>
        </w:tcMar>
      </w:tcPr>
    </w:tblStylePr>
    <w:tblStylePr w:type="firstCol">
      <w:pPr>
        <w:wordWrap/>
        <w:spacing w:beforeLines="0" w:before="120" w:beforeAutospacing="0" w:afterLines="0" w:after="120" w:afterAutospacing="0" w:line="360" w:lineRule="auto"/>
      </w:pPr>
      <w:rPr>
        <w:rFonts w:ascii="Arial" w:hAnsi="Arial"/>
        <w:b/>
        <w:sz w:val="22"/>
      </w:rPr>
    </w:tblStylePr>
    <w:tblStylePr w:type="lastCol">
      <w:pPr>
        <w:wordWrap/>
        <w:spacing w:beforeLines="0" w:before="120" w:beforeAutospacing="0" w:afterLines="0" w:after="120" w:afterAutospacing="0" w:line="360" w:lineRule="auto"/>
      </w:pPr>
      <w:rPr>
        <w:rFonts w:ascii="Arial" w:hAnsi="Arial"/>
        <w:sz w:val="22"/>
      </w:rPr>
    </w:tblStylePr>
    <w:tblStylePr w:type="band1Vert">
      <w:pPr>
        <w:wordWrap/>
        <w:spacing w:beforeLines="0" w:before="120" w:beforeAutospacing="0" w:afterLines="0" w:after="120" w:afterAutospacing="0" w:line="360" w:lineRule="auto"/>
      </w:pPr>
      <w:rPr>
        <w:rFonts w:ascii="Arial" w:hAnsi="Arial"/>
        <w:sz w:val="22"/>
      </w:rPr>
    </w:tblStylePr>
    <w:tblStylePr w:type="band2Vert">
      <w:pPr>
        <w:wordWrap/>
        <w:spacing w:beforeLines="0" w:before="120" w:beforeAutospacing="0" w:afterLines="0" w:after="120" w:afterAutospacing="0" w:line="360" w:lineRule="auto"/>
      </w:pPr>
      <w:rPr>
        <w:rFonts w:ascii="Arial" w:hAnsi="Arial"/>
        <w:sz w:val="22"/>
      </w:rPr>
    </w:tblStylePr>
    <w:tblStylePr w:type="band1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FFFFFF" w:themeFill="background1"/>
        <w:noWrap/>
      </w:tcPr>
    </w:tblStylePr>
    <w:tblStylePr w:type="band2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EBEBEB"/>
        <w:noWrap/>
      </w:tcPr>
    </w:tblStylePr>
  </w:style>
  <w:style w:type="table" w:styleId="TableGrid">
    <w:name w:val="Table Grid"/>
    <w:basedOn w:val="TableNormal"/>
    <w:uiPriority w:val="39"/>
    <w:rsid w:val="00734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aliases w:val="ŠList Number"/>
    <w:basedOn w:val="Normal"/>
    <w:uiPriority w:val="7"/>
    <w:qFormat/>
    <w:rsid w:val="00734023"/>
    <w:pPr>
      <w:numPr>
        <w:numId w:val="5"/>
      </w:numPr>
    </w:pPr>
  </w:style>
  <w:style w:type="paragraph" w:styleId="ListNumber2">
    <w:name w:val="List Number 2"/>
    <w:aliases w:val="ŠList Number 2"/>
    <w:basedOn w:val="Normal"/>
    <w:uiPriority w:val="8"/>
    <w:qFormat/>
    <w:rsid w:val="00734023"/>
    <w:pPr>
      <w:numPr>
        <w:numId w:val="4"/>
      </w:numPr>
    </w:pPr>
  </w:style>
  <w:style w:type="paragraph" w:styleId="ListBullet">
    <w:name w:val="List Bullet"/>
    <w:aliases w:val="ŠList Bullet"/>
    <w:basedOn w:val="Normal"/>
    <w:uiPriority w:val="9"/>
    <w:qFormat/>
    <w:rsid w:val="00734023"/>
    <w:pPr>
      <w:numPr>
        <w:numId w:val="3"/>
      </w:numPr>
    </w:pPr>
  </w:style>
  <w:style w:type="paragraph" w:styleId="ListBullet2">
    <w:name w:val="List Bullet 2"/>
    <w:aliases w:val="ŠList Bullet 2"/>
    <w:basedOn w:val="Normal"/>
    <w:uiPriority w:val="10"/>
    <w:qFormat/>
    <w:rsid w:val="00734023"/>
    <w:pPr>
      <w:numPr>
        <w:numId w:val="1"/>
      </w:numPr>
    </w:pPr>
  </w:style>
  <w:style w:type="character" w:styleId="SubtleReference">
    <w:name w:val="Subtle Reference"/>
    <w:aliases w:val="ŠSubtle Reference"/>
    <w:uiPriority w:val="31"/>
    <w:qFormat/>
    <w:rsid w:val="00085114"/>
    <w:rPr>
      <w:rFonts w:ascii="Arial" w:hAnsi="Arial"/>
      <w:sz w:val="22"/>
    </w:rPr>
  </w:style>
  <w:style w:type="paragraph" w:styleId="Quote">
    <w:name w:val="Quote"/>
    <w:aliases w:val="ŠQuote"/>
    <w:basedOn w:val="Normal"/>
    <w:next w:val="Normal"/>
    <w:link w:val="QuoteChar"/>
    <w:uiPriority w:val="29"/>
    <w:qFormat/>
    <w:rsid w:val="00085114"/>
    <w:pPr>
      <w:keepNext/>
      <w:spacing w:before="200" w:after="200" w:line="240" w:lineRule="atLeast"/>
      <w:ind w:left="567" w:right="567"/>
    </w:pPr>
  </w:style>
  <w:style w:type="paragraph" w:styleId="Date">
    <w:name w:val="Date"/>
    <w:aliases w:val="ŠDate"/>
    <w:basedOn w:val="Normal"/>
    <w:next w:val="Normal"/>
    <w:link w:val="DateChar"/>
    <w:uiPriority w:val="99"/>
    <w:rsid w:val="00085114"/>
    <w:pPr>
      <w:spacing w:before="0" w:after="0" w:line="720" w:lineRule="atLeast"/>
    </w:pPr>
  </w:style>
  <w:style w:type="character" w:customStyle="1" w:styleId="DateChar">
    <w:name w:val="Date Char"/>
    <w:aliases w:val="ŠDate Char"/>
    <w:basedOn w:val="DefaultParagraphFont"/>
    <w:link w:val="Date"/>
    <w:uiPriority w:val="99"/>
    <w:rsid w:val="00085114"/>
    <w:rPr>
      <w:rFonts w:ascii="Arial" w:hAnsi="Arial" w:cs="Arial"/>
      <w:sz w:val="24"/>
      <w:szCs w:val="24"/>
    </w:rPr>
  </w:style>
  <w:style w:type="paragraph" w:styleId="Signature">
    <w:name w:val="Signature"/>
    <w:aliases w:val="ŠSignature"/>
    <w:basedOn w:val="Normal"/>
    <w:link w:val="SignatureChar"/>
    <w:uiPriority w:val="99"/>
    <w:rsid w:val="00085114"/>
    <w:pPr>
      <w:spacing w:before="0" w:after="0" w:line="720" w:lineRule="atLeast"/>
    </w:pPr>
  </w:style>
  <w:style w:type="character" w:customStyle="1" w:styleId="SignatureChar">
    <w:name w:val="Signature Char"/>
    <w:aliases w:val="ŠSignature Char"/>
    <w:basedOn w:val="DefaultParagraphFont"/>
    <w:link w:val="Signature"/>
    <w:uiPriority w:val="99"/>
    <w:rsid w:val="00085114"/>
    <w:rPr>
      <w:rFonts w:ascii="Arial" w:hAnsi="Arial" w:cs="Arial"/>
      <w:sz w:val="24"/>
      <w:szCs w:val="24"/>
    </w:rPr>
  </w:style>
  <w:style w:type="character" w:styleId="Strong">
    <w:name w:val="Strong"/>
    <w:aliases w:val="ŠStrong,Bold"/>
    <w:qFormat/>
    <w:rsid w:val="00734023"/>
    <w:rPr>
      <w:b/>
      <w:bCs/>
    </w:rPr>
  </w:style>
  <w:style w:type="character" w:customStyle="1" w:styleId="QuoteChar">
    <w:name w:val="Quote Char"/>
    <w:aliases w:val="ŠQuote Char"/>
    <w:basedOn w:val="DefaultParagraphFont"/>
    <w:link w:val="Quote"/>
    <w:uiPriority w:val="29"/>
    <w:rsid w:val="00085114"/>
    <w:rPr>
      <w:rFonts w:ascii="Arial" w:hAnsi="Arial" w:cs="Arial"/>
      <w:sz w:val="24"/>
      <w:szCs w:val="24"/>
    </w:rPr>
  </w:style>
  <w:style w:type="paragraph" w:customStyle="1" w:styleId="FeatureBox2">
    <w:name w:val="ŠFeature Box 2"/>
    <w:basedOn w:val="Normal"/>
    <w:next w:val="Normal"/>
    <w:uiPriority w:val="12"/>
    <w:qFormat/>
    <w:rsid w:val="00734023"/>
    <w:pPr>
      <w:pBdr>
        <w:top w:val="single" w:sz="24" w:space="10" w:color="CCEDFC"/>
        <w:left w:val="single" w:sz="24" w:space="10" w:color="CCEDFC"/>
        <w:bottom w:val="single" w:sz="24" w:space="10" w:color="CCEDFC"/>
        <w:right w:val="single" w:sz="24" w:space="10" w:color="CCEDFC"/>
      </w:pBdr>
      <w:shd w:val="clear" w:color="auto" w:fill="CCEDFC"/>
    </w:pPr>
  </w:style>
  <w:style w:type="paragraph" w:customStyle="1" w:styleId="Featurepink">
    <w:name w:val="ŠFeature pink"/>
    <w:basedOn w:val="Normal"/>
    <w:next w:val="Normal"/>
    <w:uiPriority w:val="13"/>
    <w:qFormat/>
    <w:rsid w:val="00085114"/>
    <w:pPr>
      <w:pBdr>
        <w:top w:val="single" w:sz="24" w:space="10" w:color="FFB8C2"/>
        <w:left w:val="single" w:sz="24" w:space="10" w:color="FFB8C2"/>
        <w:bottom w:val="single" w:sz="24" w:space="10" w:color="FFB8C2"/>
        <w:right w:val="single" w:sz="24" w:space="10" w:color="FFB8C2"/>
      </w:pBdr>
      <w:shd w:val="clear" w:color="auto" w:fill="FFB8C2"/>
      <w:spacing w:before="120"/>
    </w:pPr>
  </w:style>
  <w:style w:type="paragraph" w:customStyle="1" w:styleId="FeatureBox">
    <w:name w:val="ŠFeature Box"/>
    <w:basedOn w:val="Normal"/>
    <w:next w:val="Normal"/>
    <w:uiPriority w:val="11"/>
    <w:qFormat/>
    <w:rsid w:val="00734023"/>
    <w:pPr>
      <w:pBdr>
        <w:top w:val="single" w:sz="24" w:space="10" w:color="002664"/>
        <w:left w:val="single" w:sz="24" w:space="10" w:color="002664"/>
        <w:bottom w:val="single" w:sz="24" w:space="10" w:color="002664"/>
        <w:right w:val="single" w:sz="24" w:space="10" w:color="002664"/>
      </w:pBdr>
    </w:pPr>
  </w:style>
  <w:style w:type="paragraph" w:styleId="Subtitle">
    <w:name w:val="Subtitle"/>
    <w:basedOn w:val="Normal"/>
    <w:next w:val="Normal"/>
    <w:link w:val="SubtitleChar"/>
    <w:uiPriority w:val="11"/>
    <w:semiHidden/>
    <w:qFormat/>
    <w:rsid w:val="00734023"/>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semiHidden/>
    <w:rsid w:val="00734023"/>
    <w:rPr>
      <w:rFonts w:ascii="Arial" w:eastAsiaTheme="minorEastAsia" w:hAnsi="Arial"/>
      <w:color w:val="5A5A5A" w:themeColor="text1" w:themeTint="A5"/>
      <w:spacing w:val="15"/>
    </w:rPr>
  </w:style>
  <w:style w:type="character" w:styleId="Hyperlink">
    <w:name w:val="Hyperlink"/>
    <w:aliases w:val="ŠHyperlink"/>
    <w:basedOn w:val="DefaultParagraphFont"/>
    <w:uiPriority w:val="99"/>
    <w:unhideWhenUsed/>
    <w:rsid w:val="00734023"/>
    <w:rPr>
      <w:color w:val="002664"/>
      <w:u w:val="single"/>
    </w:rPr>
  </w:style>
  <w:style w:type="paragraph" w:customStyle="1" w:styleId="Logo">
    <w:name w:val="ŠLogo"/>
    <w:basedOn w:val="Normal"/>
    <w:uiPriority w:val="18"/>
    <w:qFormat/>
    <w:rsid w:val="00734023"/>
    <w:pPr>
      <w:tabs>
        <w:tab w:val="right" w:pos="10200"/>
      </w:tabs>
      <w:spacing w:after="0" w:line="300" w:lineRule="atLeast"/>
      <w:ind w:left="-567" w:right="-567" w:firstLine="567"/>
    </w:pPr>
    <w:rPr>
      <w:bCs/>
      <w:color w:val="002664"/>
    </w:rPr>
  </w:style>
  <w:style w:type="paragraph" w:styleId="TOC1">
    <w:name w:val="toc 1"/>
    <w:aliases w:val="ŠTOC 1"/>
    <w:basedOn w:val="Normal"/>
    <w:next w:val="Normal"/>
    <w:uiPriority w:val="39"/>
    <w:unhideWhenUsed/>
    <w:rsid w:val="00734023"/>
    <w:pPr>
      <w:tabs>
        <w:tab w:val="right" w:leader="dot" w:pos="14570"/>
      </w:tabs>
      <w:spacing w:before="0"/>
    </w:pPr>
    <w:rPr>
      <w:b/>
      <w:noProof/>
    </w:rPr>
  </w:style>
  <w:style w:type="paragraph" w:styleId="TOC2">
    <w:name w:val="toc 2"/>
    <w:aliases w:val="ŠTOC 2"/>
    <w:basedOn w:val="Normal"/>
    <w:next w:val="Normal"/>
    <w:uiPriority w:val="39"/>
    <w:unhideWhenUsed/>
    <w:rsid w:val="00734023"/>
    <w:pPr>
      <w:tabs>
        <w:tab w:val="right" w:leader="dot" w:pos="14570"/>
      </w:tabs>
      <w:spacing w:before="0"/>
    </w:pPr>
    <w:rPr>
      <w:noProof/>
    </w:rPr>
  </w:style>
  <w:style w:type="paragraph" w:styleId="TOC3">
    <w:name w:val="toc 3"/>
    <w:aliases w:val="ŠTOC 3"/>
    <w:basedOn w:val="Normal"/>
    <w:next w:val="Normal"/>
    <w:uiPriority w:val="39"/>
    <w:unhideWhenUsed/>
    <w:rsid w:val="00734023"/>
    <w:pPr>
      <w:spacing w:before="0"/>
      <w:ind w:left="244"/>
    </w:pPr>
  </w:style>
  <w:style w:type="paragraph" w:styleId="Title">
    <w:name w:val="Title"/>
    <w:aliases w:val="ŠTitle"/>
    <w:basedOn w:val="Normal"/>
    <w:next w:val="Normal"/>
    <w:link w:val="TitleChar"/>
    <w:uiPriority w:val="1"/>
    <w:rsid w:val="00734023"/>
    <w:pPr>
      <w:pBdr>
        <w:bottom w:val="single" w:sz="4" w:space="1" w:color="002664"/>
      </w:pBdr>
      <w:spacing w:before="2000" w:after="0"/>
      <w:contextualSpacing/>
    </w:pPr>
    <w:rPr>
      <w:rFonts w:eastAsiaTheme="majorEastAsia" w:cstheme="majorBidi"/>
      <w:color w:val="002664"/>
      <w:spacing w:val="-10"/>
      <w:kern w:val="28"/>
      <w:sz w:val="80"/>
      <w:szCs w:val="80"/>
    </w:rPr>
  </w:style>
  <w:style w:type="character" w:customStyle="1" w:styleId="TitleChar">
    <w:name w:val="Title Char"/>
    <w:aliases w:val="ŠTitle Char"/>
    <w:basedOn w:val="DefaultParagraphFont"/>
    <w:link w:val="Title"/>
    <w:uiPriority w:val="1"/>
    <w:rsid w:val="00734023"/>
    <w:rPr>
      <w:rFonts w:ascii="Arial" w:eastAsiaTheme="majorEastAsia" w:hAnsi="Arial" w:cstheme="majorBidi"/>
      <w:color w:val="002664"/>
      <w:spacing w:val="-10"/>
      <w:kern w:val="28"/>
      <w:sz w:val="80"/>
      <w:szCs w:val="80"/>
    </w:rPr>
  </w:style>
  <w:style w:type="character" w:customStyle="1" w:styleId="Heading1Char">
    <w:name w:val="Heading 1 Char"/>
    <w:aliases w:val="ŠHeading 1 Char"/>
    <w:basedOn w:val="DefaultParagraphFont"/>
    <w:link w:val="Heading1"/>
    <w:uiPriority w:val="3"/>
    <w:rsid w:val="006F1A55"/>
    <w:rPr>
      <w:rFonts w:ascii="Arial" w:eastAsiaTheme="majorEastAsia" w:hAnsi="Arial" w:cs="Arial"/>
      <w:bCs/>
      <w:color w:val="002664"/>
      <w:sz w:val="40"/>
      <w:szCs w:val="52"/>
    </w:rPr>
  </w:style>
  <w:style w:type="character" w:customStyle="1" w:styleId="Heading2Char">
    <w:name w:val="Heading 2 Char"/>
    <w:aliases w:val="ŠHeading 2 Char"/>
    <w:basedOn w:val="DefaultParagraphFont"/>
    <w:link w:val="Heading2"/>
    <w:uiPriority w:val="3"/>
    <w:rsid w:val="006F1A55"/>
    <w:rPr>
      <w:rFonts w:ascii="Arial" w:eastAsiaTheme="majorEastAsia" w:hAnsi="Arial" w:cs="Arial"/>
      <w:bCs/>
      <w:color w:val="002664"/>
      <w:sz w:val="36"/>
      <w:szCs w:val="48"/>
    </w:rPr>
  </w:style>
  <w:style w:type="paragraph" w:styleId="TOCHeading">
    <w:name w:val="TOC Heading"/>
    <w:aliases w:val="ŠTOC Heading"/>
    <w:basedOn w:val="Heading1"/>
    <w:next w:val="Normal"/>
    <w:uiPriority w:val="38"/>
    <w:qFormat/>
    <w:rsid w:val="00734023"/>
    <w:pPr>
      <w:spacing w:after="240"/>
      <w:outlineLvl w:val="9"/>
    </w:pPr>
    <w:rPr>
      <w:szCs w:val="40"/>
    </w:rPr>
  </w:style>
  <w:style w:type="paragraph" w:styleId="Footer">
    <w:name w:val="footer"/>
    <w:aliases w:val="ŠFooter"/>
    <w:basedOn w:val="Normal"/>
    <w:link w:val="FooterChar"/>
    <w:uiPriority w:val="19"/>
    <w:rsid w:val="00734023"/>
    <w:pPr>
      <w:tabs>
        <w:tab w:val="center" w:pos="4513"/>
        <w:tab w:val="right" w:pos="9026"/>
        <w:tab w:val="right" w:pos="10773"/>
      </w:tabs>
      <w:spacing w:after="0" w:line="23" w:lineRule="atLeast"/>
      <w:ind w:right="-567"/>
    </w:pPr>
    <w:rPr>
      <w:sz w:val="18"/>
      <w:szCs w:val="18"/>
    </w:rPr>
  </w:style>
  <w:style w:type="character" w:customStyle="1" w:styleId="FooterChar">
    <w:name w:val="Footer Char"/>
    <w:aliases w:val="ŠFooter Char"/>
    <w:basedOn w:val="DefaultParagraphFont"/>
    <w:link w:val="Footer"/>
    <w:uiPriority w:val="19"/>
    <w:rsid w:val="00734023"/>
    <w:rPr>
      <w:rFonts w:ascii="Arial" w:hAnsi="Arial" w:cs="Arial"/>
      <w:sz w:val="18"/>
      <w:szCs w:val="18"/>
    </w:rPr>
  </w:style>
  <w:style w:type="paragraph" w:styleId="Header">
    <w:name w:val="header"/>
    <w:aliases w:val="ŠHeader"/>
    <w:basedOn w:val="Normal"/>
    <w:link w:val="HeaderChar"/>
    <w:uiPriority w:val="16"/>
    <w:rsid w:val="00734023"/>
    <w:rPr>
      <w:noProof/>
      <w:color w:val="002664"/>
      <w:sz w:val="28"/>
      <w:szCs w:val="28"/>
    </w:rPr>
  </w:style>
  <w:style w:type="character" w:customStyle="1" w:styleId="HeaderChar">
    <w:name w:val="Header Char"/>
    <w:aliases w:val="ŠHeader Char"/>
    <w:basedOn w:val="DefaultParagraphFont"/>
    <w:link w:val="Header"/>
    <w:uiPriority w:val="16"/>
    <w:rsid w:val="00734023"/>
    <w:rPr>
      <w:rFonts w:ascii="Arial" w:hAnsi="Arial" w:cs="Arial"/>
      <w:noProof/>
      <w:color w:val="002664"/>
      <w:sz w:val="28"/>
      <w:szCs w:val="28"/>
    </w:rPr>
  </w:style>
  <w:style w:type="character" w:customStyle="1" w:styleId="Heading3Char">
    <w:name w:val="Heading 3 Char"/>
    <w:aliases w:val="ŠHeading 3 Char"/>
    <w:basedOn w:val="DefaultParagraphFont"/>
    <w:link w:val="Heading3"/>
    <w:uiPriority w:val="4"/>
    <w:rsid w:val="00734023"/>
    <w:rPr>
      <w:rFonts w:ascii="Arial" w:hAnsi="Arial" w:cs="Arial"/>
      <w:color w:val="002664"/>
      <w:sz w:val="32"/>
      <w:szCs w:val="40"/>
    </w:rPr>
  </w:style>
  <w:style w:type="character" w:customStyle="1" w:styleId="Heading4Char">
    <w:name w:val="Heading 4 Char"/>
    <w:aliases w:val="ŠHeading 4 Char"/>
    <w:basedOn w:val="DefaultParagraphFont"/>
    <w:link w:val="Heading4"/>
    <w:uiPriority w:val="5"/>
    <w:rsid w:val="00734023"/>
    <w:rPr>
      <w:rFonts w:ascii="Arial" w:hAnsi="Arial" w:cs="Arial"/>
      <w:color w:val="002664"/>
      <w:sz w:val="28"/>
      <w:szCs w:val="36"/>
    </w:rPr>
  </w:style>
  <w:style w:type="character" w:customStyle="1" w:styleId="Heading5Char">
    <w:name w:val="Heading 5 Char"/>
    <w:aliases w:val="ŠHeading 5 Char"/>
    <w:basedOn w:val="DefaultParagraphFont"/>
    <w:link w:val="Heading5"/>
    <w:uiPriority w:val="6"/>
    <w:rsid w:val="00734023"/>
    <w:rPr>
      <w:rFonts w:ascii="Arial" w:hAnsi="Arial" w:cs="Arial"/>
      <w:b/>
      <w:szCs w:val="32"/>
    </w:rPr>
  </w:style>
  <w:style w:type="character" w:styleId="UnresolvedMention">
    <w:name w:val="Unresolved Mention"/>
    <w:basedOn w:val="DefaultParagraphFont"/>
    <w:uiPriority w:val="99"/>
    <w:semiHidden/>
    <w:unhideWhenUsed/>
    <w:rsid w:val="00734023"/>
    <w:rPr>
      <w:color w:val="605E5C"/>
      <w:shd w:val="clear" w:color="auto" w:fill="E1DFDD"/>
    </w:rPr>
  </w:style>
  <w:style w:type="character" w:styleId="Emphasis">
    <w:name w:val="Emphasis"/>
    <w:aliases w:val="ŠEmphasis,Italic"/>
    <w:qFormat/>
    <w:rsid w:val="00734023"/>
    <w:rPr>
      <w:i/>
      <w:iCs/>
    </w:rPr>
  </w:style>
  <w:style w:type="character" w:styleId="SubtleEmphasis">
    <w:name w:val="Subtle Emphasis"/>
    <w:basedOn w:val="DefaultParagraphFont"/>
    <w:uiPriority w:val="19"/>
    <w:semiHidden/>
    <w:qFormat/>
    <w:rsid w:val="00734023"/>
    <w:rPr>
      <w:i/>
      <w:iCs/>
      <w:color w:val="404040" w:themeColor="text1" w:themeTint="BF"/>
    </w:rPr>
  </w:style>
  <w:style w:type="paragraph" w:styleId="TOC4">
    <w:name w:val="toc 4"/>
    <w:aliases w:val="ŠTOC 4"/>
    <w:basedOn w:val="Normal"/>
    <w:next w:val="Normal"/>
    <w:autoRedefine/>
    <w:uiPriority w:val="39"/>
    <w:unhideWhenUsed/>
    <w:rsid w:val="00734023"/>
    <w:pPr>
      <w:spacing w:before="0"/>
      <w:ind w:left="488"/>
    </w:pPr>
  </w:style>
  <w:style w:type="character" w:styleId="CommentReference">
    <w:name w:val="annotation reference"/>
    <w:basedOn w:val="DefaultParagraphFont"/>
    <w:uiPriority w:val="99"/>
    <w:semiHidden/>
    <w:unhideWhenUsed/>
    <w:rsid w:val="00734023"/>
    <w:rPr>
      <w:sz w:val="16"/>
      <w:szCs w:val="16"/>
    </w:rPr>
  </w:style>
  <w:style w:type="paragraph" w:styleId="CommentText">
    <w:name w:val="annotation text"/>
    <w:basedOn w:val="Normal"/>
    <w:link w:val="CommentTextChar"/>
    <w:uiPriority w:val="99"/>
    <w:unhideWhenUsed/>
    <w:rsid w:val="00734023"/>
    <w:pPr>
      <w:spacing w:line="240" w:lineRule="auto"/>
    </w:pPr>
    <w:rPr>
      <w:sz w:val="20"/>
      <w:szCs w:val="20"/>
    </w:rPr>
  </w:style>
  <w:style w:type="character" w:customStyle="1" w:styleId="CommentTextChar">
    <w:name w:val="Comment Text Char"/>
    <w:basedOn w:val="DefaultParagraphFont"/>
    <w:link w:val="CommentText"/>
    <w:uiPriority w:val="99"/>
    <w:rsid w:val="00734023"/>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734023"/>
    <w:rPr>
      <w:b/>
      <w:bCs/>
    </w:rPr>
  </w:style>
  <w:style w:type="character" w:customStyle="1" w:styleId="CommentSubjectChar">
    <w:name w:val="Comment Subject Char"/>
    <w:basedOn w:val="CommentTextChar"/>
    <w:link w:val="CommentSubject"/>
    <w:uiPriority w:val="99"/>
    <w:semiHidden/>
    <w:rsid w:val="00734023"/>
    <w:rPr>
      <w:rFonts w:ascii="Arial" w:hAnsi="Arial" w:cs="Arial"/>
      <w:b/>
      <w:bCs/>
      <w:sz w:val="20"/>
      <w:szCs w:val="20"/>
    </w:rPr>
  </w:style>
  <w:style w:type="paragraph" w:styleId="ListParagraph">
    <w:name w:val="List Paragraph"/>
    <w:aliases w:val="ŠList Paragraph"/>
    <w:basedOn w:val="Normal"/>
    <w:link w:val="ListParagraphChar"/>
    <w:uiPriority w:val="1"/>
    <w:unhideWhenUsed/>
    <w:qFormat/>
    <w:rsid w:val="00734023"/>
    <w:pPr>
      <w:ind w:left="567"/>
    </w:pPr>
  </w:style>
  <w:style w:type="paragraph" w:styleId="Revision">
    <w:name w:val="Revision"/>
    <w:hidden/>
    <w:uiPriority w:val="99"/>
    <w:semiHidden/>
    <w:rsid w:val="00087D95"/>
    <w:pPr>
      <w:spacing w:after="0" w:line="240" w:lineRule="auto"/>
    </w:pPr>
    <w:rPr>
      <w:rFonts w:ascii="Arial" w:hAnsi="Arial" w:cs="Arial"/>
      <w:sz w:val="24"/>
      <w:szCs w:val="24"/>
    </w:rPr>
  </w:style>
  <w:style w:type="character" w:styleId="FollowedHyperlink">
    <w:name w:val="FollowedHyperlink"/>
    <w:basedOn w:val="DefaultParagraphFont"/>
    <w:uiPriority w:val="99"/>
    <w:semiHidden/>
    <w:unhideWhenUsed/>
    <w:rsid w:val="00734023"/>
    <w:rPr>
      <w:color w:val="954F72" w:themeColor="followedHyperlink"/>
      <w:u w:val="single"/>
    </w:rPr>
  </w:style>
  <w:style w:type="paragraph" w:styleId="BalloonText">
    <w:name w:val="Balloon Text"/>
    <w:basedOn w:val="Normal"/>
    <w:link w:val="BalloonTextChar"/>
    <w:uiPriority w:val="99"/>
    <w:semiHidden/>
    <w:unhideWhenUsed/>
    <w:rsid w:val="00B53FC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FC7"/>
    <w:rPr>
      <w:rFonts w:ascii="Segoe UI" w:hAnsi="Segoe UI" w:cs="Segoe UI"/>
      <w:sz w:val="18"/>
      <w:szCs w:val="18"/>
    </w:rPr>
  </w:style>
  <w:style w:type="paragraph" w:styleId="ListBullet3">
    <w:name w:val="List Bullet 3"/>
    <w:aliases w:val="ŠList Bullet 3"/>
    <w:basedOn w:val="Normal"/>
    <w:uiPriority w:val="10"/>
    <w:rsid w:val="00734023"/>
    <w:pPr>
      <w:numPr>
        <w:numId w:val="2"/>
      </w:numPr>
    </w:pPr>
  </w:style>
  <w:style w:type="paragraph" w:styleId="ListNumber3">
    <w:name w:val="List Number 3"/>
    <w:aliases w:val="ŠList Number 3"/>
    <w:basedOn w:val="ListBullet3"/>
    <w:uiPriority w:val="8"/>
    <w:rsid w:val="00734023"/>
    <w:pPr>
      <w:numPr>
        <w:ilvl w:val="2"/>
        <w:numId w:val="4"/>
      </w:numPr>
    </w:pPr>
  </w:style>
  <w:style w:type="character" w:styleId="PlaceholderText">
    <w:name w:val="Placeholder Text"/>
    <w:basedOn w:val="DefaultParagraphFont"/>
    <w:uiPriority w:val="99"/>
    <w:semiHidden/>
    <w:rsid w:val="00734023"/>
    <w:rPr>
      <w:color w:val="808080"/>
    </w:rPr>
  </w:style>
  <w:style w:type="character" w:customStyle="1" w:styleId="BoldItalic">
    <w:name w:val="ŠBold Italic"/>
    <w:basedOn w:val="DefaultParagraphFont"/>
    <w:uiPriority w:val="1"/>
    <w:qFormat/>
    <w:rsid w:val="00734023"/>
    <w:rPr>
      <w:b/>
      <w:i/>
      <w:iCs/>
    </w:rPr>
  </w:style>
  <w:style w:type="paragraph" w:customStyle="1" w:styleId="Documentname">
    <w:name w:val="ŠDocument name"/>
    <w:basedOn w:val="Normal"/>
    <w:next w:val="Normal"/>
    <w:uiPriority w:val="17"/>
    <w:qFormat/>
    <w:rsid w:val="00734023"/>
    <w:pPr>
      <w:pBdr>
        <w:bottom w:val="single" w:sz="8" w:space="10" w:color="D0CECE" w:themeColor="background2" w:themeShade="E6"/>
      </w:pBdr>
      <w:spacing w:before="0" w:after="240" w:line="276" w:lineRule="auto"/>
      <w:jc w:val="right"/>
    </w:pPr>
    <w:rPr>
      <w:bCs/>
      <w:sz w:val="18"/>
      <w:szCs w:val="18"/>
    </w:rPr>
  </w:style>
  <w:style w:type="paragraph" w:customStyle="1" w:styleId="FeatureBox3">
    <w:name w:val="ŠFeature Box 3"/>
    <w:basedOn w:val="Normal"/>
    <w:next w:val="Normal"/>
    <w:uiPriority w:val="13"/>
    <w:qFormat/>
    <w:rsid w:val="00734023"/>
    <w:pPr>
      <w:pBdr>
        <w:top w:val="single" w:sz="24" w:space="10" w:color="FFB8C2"/>
        <w:left w:val="single" w:sz="24" w:space="10" w:color="FFB8C2"/>
        <w:bottom w:val="single" w:sz="24" w:space="10" w:color="FFB8C2"/>
        <w:right w:val="single" w:sz="24" w:space="10" w:color="FFB8C2"/>
      </w:pBdr>
      <w:shd w:val="clear" w:color="auto" w:fill="FFB8C2"/>
    </w:pPr>
  </w:style>
  <w:style w:type="paragraph" w:customStyle="1" w:styleId="FeatureBox4">
    <w:name w:val="ŠFeature Box 4"/>
    <w:basedOn w:val="FeatureBox2"/>
    <w:next w:val="Normal"/>
    <w:uiPriority w:val="14"/>
    <w:qFormat/>
    <w:rsid w:val="00734023"/>
    <w:pPr>
      <w:pBdr>
        <w:top w:val="single" w:sz="24" w:space="10" w:color="EBEBEB"/>
        <w:left w:val="single" w:sz="24" w:space="10" w:color="EBEBEB"/>
        <w:bottom w:val="single" w:sz="24" w:space="10" w:color="EBEBEB"/>
        <w:right w:val="single" w:sz="24" w:space="10" w:color="EBEBEB"/>
      </w:pBdr>
      <w:shd w:val="clear" w:color="auto" w:fill="EBEBEB"/>
    </w:pPr>
  </w:style>
  <w:style w:type="paragraph" w:customStyle="1" w:styleId="Imageattributioncaption">
    <w:name w:val="ŠImage attribution caption"/>
    <w:basedOn w:val="Normal"/>
    <w:next w:val="Normal"/>
    <w:uiPriority w:val="15"/>
    <w:qFormat/>
    <w:rsid w:val="00734023"/>
    <w:pPr>
      <w:spacing w:after="0"/>
    </w:pPr>
    <w:rPr>
      <w:sz w:val="18"/>
      <w:szCs w:val="18"/>
    </w:rPr>
  </w:style>
  <w:style w:type="paragraph" w:customStyle="1" w:styleId="Pulloutquote">
    <w:name w:val="ŠPull out quote"/>
    <w:basedOn w:val="Normal"/>
    <w:next w:val="Normal"/>
    <w:uiPriority w:val="20"/>
    <w:qFormat/>
    <w:rsid w:val="00734023"/>
    <w:pPr>
      <w:keepNext/>
      <w:ind w:left="567" w:right="57"/>
    </w:pPr>
    <w:rPr>
      <w:szCs w:val="22"/>
    </w:rPr>
  </w:style>
  <w:style w:type="paragraph" w:customStyle="1" w:styleId="Subtitle0">
    <w:name w:val="ŠSubtitle"/>
    <w:basedOn w:val="Normal"/>
    <w:link w:val="SubtitleChar0"/>
    <w:uiPriority w:val="2"/>
    <w:qFormat/>
    <w:rsid w:val="00734023"/>
    <w:pPr>
      <w:spacing w:before="360"/>
    </w:pPr>
    <w:rPr>
      <w:color w:val="002664"/>
      <w:sz w:val="44"/>
      <w:szCs w:val="48"/>
    </w:rPr>
  </w:style>
  <w:style w:type="character" w:customStyle="1" w:styleId="SubtitleChar0">
    <w:name w:val="ŠSubtitle Char"/>
    <w:basedOn w:val="DefaultParagraphFont"/>
    <w:link w:val="Subtitle0"/>
    <w:uiPriority w:val="2"/>
    <w:rsid w:val="00734023"/>
    <w:rPr>
      <w:rFonts w:ascii="Arial" w:hAnsi="Arial" w:cs="Arial"/>
      <w:color w:val="002664"/>
      <w:sz w:val="44"/>
      <w:szCs w:val="48"/>
    </w:rPr>
  </w:style>
  <w:style w:type="paragraph" w:styleId="NormalWeb">
    <w:name w:val="Normal (Web)"/>
    <w:basedOn w:val="Normal"/>
    <w:uiPriority w:val="99"/>
    <w:semiHidden/>
    <w:unhideWhenUsed/>
    <w:rsid w:val="00472DAF"/>
    <w:pPr>
      <w:suppressAutoHyphens w:val="0"/>
      <w:spacing w:before="100" w:beforeAutospacing="1" w:after="100" w:afterAutospacing="1" w:line="240" w:lineRule="auto"/>
    </w:pPr>
    <w:rPr>
      <w:rFonts w:ascii="Times New Roman" w:eastAsia="Times New Roman" w:hAnsi="Times New Roman" w:cs="Times New Roman"/>
      <w:sz w:val="24"/>
      <w:lang w:eastAsia="en-AU"/>
    </w:rPr>
  </w:style>
  <w:style w:type="table" w:customStyle="1" w:styleId="Answerspace">
    <w:name w:val="Answer space"/>
    <w:basedOn w:val="TableNormal"/>
    <w:uiPriority w:val="99"/>
    <w:rsid w:val="001337EF"/>
    <w:pPr>
      <w:spacing w:after="0" w:line="240" w:lineRule="auto"/>
    </w:pPr>
    <w:rPr>
      <w:sz w:val="24"/>
      <w:szCs w:val="24"/>
      <w:lang w:val="en-US"/>
    </w:rPr>
    <w:tblPr>
      <w:tblBorders>
        <w:top w:val="single" w:sz="4" w:space="0" w:color="CBEDFD"/>
        <w:left w:val="single" w:sz="4" w:space="0" w:color="CBEDFD"/>
        <w:bottom w:val="single" w:sz="4" w:space="0" w:color="CBEDFD"/>
        <w:right w:val="single" w:sz="4" w:space="0" w:color="CBEDFD"/>
        <w:insideH w:val="single" w:sz="4" w:space="0" w:color="CBEDFD"/>
        <w:insideV w:val="single" w:sz="4" w:space="0" w:color="CBEDFD"/>
      </w:tblBorders>
    </w:tblPr>
    <w:tcPr>
      <w:shd w:val="clear" w:color="auto" w:fill="auto"/>
    </w:tcPr>
  </w:style>
  <w:style w:type="paragraph" w:customStyle="1" w:styleId="MultipleChoice">
    <w:name w:val="Multiple Choice"/>
    <w:basedOn w:val="Normal"/>
    <w:link w:val="MultipleChoiceChar"/>
    <w:qFormat/>
    <w:rsid w:val="007C57DE"/>
    <w:pPr>
      <w:numPr>
        <w:numId w:val="8"/>
      </w:numPr>
      <w:suppressAutoHyphens w:val="0"/>
      <w:spacing w:before="80" w:after="0" w:line="240" w:lineRule="auto"/>
    </w:pPr>
    <w:rPr>
      <w:rFonts w:eastAsiaTheme="minorEastAsia"/>
      <w:sz w:val="24"/>
      <w:lang w:val="en-GB" w:eastAsia="ja-JP"/>
    </w:rPr>
  </w:style>
  <w:style w:type="character" w:customStyle="1" w:styleId="ListParagraphChar">
    <w:name w:val="List Paragraph Char"/>
    <w:aliases w:val="ŠList Paragraph Char"/>
    <w:basedOn w:val="DefaultParagraphFont"/>
    <w:link w:val="ListParagraph"/>
    <w:uiPriority w:val="1"/>
    <w:rsid w:val="007C57DE"/>
    <w:rPr>
      <w:rFonts w:ascii="Arial" w:hAnsi="Arial" w:cs="Arial"/>
      <w:szCs w:val="24"/>
    </w:rPr>
  </w:style>
  <w:style w:type="character" w:customStyle="1" w:styleId="MultipleChoiceChar">
    <w:name w:val="Multiple Choice Char"/>
    <w:basedOn w:val="ListParagraphChar"/>
    <w:link w:val="MultipleChoice"/>
    <w:rsid w:val="007C57DE"/>
    <w:rPr>
      <w:rFonts w:ascii="Arial" w:eastAsiaTheme="minorEastAsia" w:hAnsi="Arial" w:cs="Arial"/>
      <w:sz w:val="24"/>
      <w:szCs w:val="24"/>
      <w:lang w:val="en-GB" w:eastAsia="ja-JP"/>
    </w:rPr>
  </w:style>
  <w:style w:type="paragraph" w:customStyle="1" w:styleId="ExamTip">
    <w:name w:val="Exam Tip"/>
    <w:basedOn w:val="Normal"/>
    <w:link w:val="ExamTipChar"/>
    <w:qFormat/>
    <w:rsid w:val="007C57DE"/>
    <w:pPr>
      <w:suppressAutoHyphens w:val="0"/>
      <w:spacing w:before="120" w:after="0" w:line="278" w:lineRule="auto"/>
      <w:ind w:firstLine="567"/>
    </w:pPr>
    <w:rPr>
      <w:rFonts w:asciiTheme="minorHAnsi" w:eastAsiaTheme="minorEastAsia" w:hAnsiTheme="minorHAnsi" w:cstheme="minorBidi"/>
      <w:b/>
      <w:bCs/>
      <w:i/>
      <w:sz w:val="20"/>
      <w:lang w:val="en-GB" w:eastAsia="ja-JP"/>
    </w:rPr>
  </w:style>
  <w:style w:type="character" w:customStyle="1" w:styleId="ExamTipChar">
    <w:name w:val="Exam Tip Char"/>
    <w:basedOn w:val="DefaultParagraphFont"/>
    <w:link w:val="ExamTip"/>
    <w:rsid w:val="007C57DE"/>
    <w:rPr>
      <w:rFonts w:eastAsiaTheme="minorEastAsia"/>
      <w:b/>
      <w:bCs/>
      <w:i/>
      <w:sz w:val="20"/>
      <w:szCs w:val="24"/>
      <w:lang w:val="en-GB" w:eastAsia="ja-JP"/>
    </w:rPr>
  </w:style>
  <w:style w:type="table" w:customStyle="1" w:styleId="MatchingQuestions">
    <w:name w:val="Matching Questions"/>
    <w:basedOn w:val="TableNormal"/>
    <w:uiPriority w:val="99"/>
    <w:rsid w:val="007C57DE"/>
    <w:pPr>
      <w:spacing w:after="0" w:line="240" w:lineRule="auto"/>
    </w:pPr>
    <w:rPr>
      <w:rFonts w:eastAsiaTheme="minorEastAsia"/>
      <w:sz w:val="24"/>
      <w:szCs w:val="24"/>
      <w:lang w:val="en-GB" w:eastAsia="ja-JP"/>
    </w:rPr>
    <w:tblPr>
      <w:tblInd w:w="1134" w:type="dxa"/>
      <w:tblCellMar>
        <w:top w:w="113" w:type="dxa"/>
        <w:bottom w:w="113" w:type="dxa"/>
      </w:tblCellMar>
    </w:tblPr>
  </w:style>
  <w:style w:type="paragraph" w:customStyle="1" w:styleId="MultipleAnswer">
    <w:name w:val="Multiple Answer"/>
    <w:basedOn w:val="Normal"/>
    <w:link w:val="MultipleAnswerChar"/>
    <w:qFormat/>
    <w:rsid w:val="007C57DE"/>
    <w:pPr>
      <w:numPr>
        <w:numId w:val="9"/>
      </w:numPr>
      <w:suppressAutoHyphens w:val="0"/>
      <w:spacing w:before="80" w:after="0" w:line="240" w:lineRule="auto"/>
      <w:ind w:left="1287" w:hanging="567"/>
    </w:pPr>
    <w:rPr>
      <w:rFonts w:eastAsiaTheme="minorEastAsia"/>
      <w:sz w:val="24"/>
      <w:lang w:val="en-GB" w:eastAsia="ja-JP"/>
    </w:rPr>
  </w:style>
  <w:style w:type="character" w:customStyle="1" w:styleId="MultipleAnswerChar">
    <w:name w:val="Multiple Answer Char"/>
    <w:basedOn w:val="ListParagraphChar"/>
    <w:link w:val="MultipleAnswer"/>
    <w:rsid w:val="007C57DE"/>
    <w:rPr>
      <w:rFonts w:ascii="Arial" w:eastAsiaTheme="minorEastAsia" w:hAnsi="Arial" w:cs="Arial"/>
      <w:sz w:val="24"/>
      <w:szCs w:val="24"/>
      <w:lang w:val="en-GB" w:eastAsia="ja-JP"/>
    </w:rPr>
  </w:style>
  <w:style w:type="table" w:customStyle="1" w:styleId="WrittenAnswer">
    <w:name w:val="Written Answer"/>
    <w:basedOn w:val="TableNormal"/>
    <w:uiPriority w:val="99"/>
    <w:rsid w:val="007C57DE"/>
    <w:pPr>
      <w:spacing w:after="0" w:line="240" w:lineRule="auto"/>
    </w:pPr>
    <w:rPr>
      <w:rFonts w:eastAsiaTheme="minorEastAsia"/>
      <w:sz w:val="60"/>
      <w:szCs w:val="24"/>
      <w:lang w:val="en-GB" w:eastAsia="ja-JP"/>
    </w:rPr>
    <w:tblPr>
      <w:tblBorders>
        <w:bottom w:val="single" w:sz="4" w:space="0" w:color="auto"/>
        <w:insideH w:val="single" w:sz="4" w:space="0" w:color="auto"/>
      </w:tblBorders>
    </w:tblPr>
  </w:style>
  <w:style w:type="character" w:styleId="Mention">
    <w:name w:val="Mention"/>
    <w:basedOn w:val="DefaultParagraphFont"/>
    <w:uiPriority w:val="99"/>
    <w:unhideWhenUsed/>
    <w:rsid w:val="009D46BC"/>
    <w:rPr>
      <w:color w:val="2B579A"/>
      <w:shd w:val="clear" w:color="auto" w:fill="E1DFDD"/>
    </w:rPr>
  </w:style>
  <w:style w:type="table" w:customStyle="1" w:styleId="TableGrid1">
    <w:name w:val="Table Grid1"/>
    <w:basedOn w:val="TableNormal"/>
    <w:next w:val="TableGrid"/>
    <w:uiPriority w:val="59"/>
    <w:rsid w:val="009D46BC"/>
    <w:pPr>
      <w:spacing w:after="0" w:line="240" w:lineRule="auto"/>
    </w:pPr>
    <w:rPr>
      <w:rFonts w:eastAsiaTheme="minorEastAsia"/>
      <w:sz w:val="24"/>
      <w:szCs w:val="24"/>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9196">
      <w:bodyDiv w:val="1"/>
      <w:marLeft w:val="0"/>
      <w:marRight w:val="0"/>
      <w:marTop w:val="0"/>
      <w:marBottom w:val="0"/>
      <w:divBdr>
        <w:top w:val="none" w:sz="0" w:space="0" w:color="auto"/>
        <w:left w:val="none" w:sz="0" w:space="0" w:color="auto"/>
        <w:bottom w:val="none" w:sz="0" w:space="0" w:color="auto"/>
        <w:right w:val="none" w:sz="0" w:space="0" w:color="auto"/>
      </w:divBdr>
      <w:divsChild>
        <w:div w:id="1625576252">
          <w:marLeft w:val="0"/>
          <w:marRight w:val="0"/>
          <w:marTop w:val="0"/>
          <w:marBottom w:val="0"/>
          <w:divBdr>
            <w:top w:val="none" w:sz="0" w:space="0" w:color="auto"/>
            <w:left w:val="none" w:sz="0" w:space="0" w:color="auto"/>
            <w:bottom w:val="none" w:sz="0" w:space="0" w:color="auto"/>
            <w:right w:val="none" w:sz="0" w:space="0" w:color="auto"/>
          </w:divBdr>
        </w:div>
        <w:div w:id="1253315066">
          <w:marLeft w:val="0"/>
          <w:marRight w:val="0"/>
          <w:marTop w:val="0"/>
          <w:marBottom w:val="0"/>
          <w:divBdr>
            <w:top w:val="none" w:sz="0" w:space="0" w:color="auto"/>
            <w:left w:val="none" w:sz="0" w:space="0" w:color="auto"/>
            <w:bottom w:val="none" w:sz="0" w:space="0" w:color="auto"/>
            <w:right w:val="none" w:sz="0" w:space="0" w:color="auto"/>
          </w:divBdr>
        </w:div>
        <w:div w:id="1108233462">
          <w:marLeft w:val="0"/>
          <w:marRight w:val="0"/>
          <w:marTop w:val="0"/>
          <w:marBottom w:val="0"/>
          <w:divBdr>
            <w:top w:val="none" w:sz="0" w:space="0" w:color="auto"/>
            <w:left w:val="none" w:sz="0" w:space="0" w:color="auto"/>
            <w:bottom w:val="none" w:sz="0" w:space="0" w:color="auto"/>
            <w:right w:val="none" w:sz="0" w:space="0" w:color="auto"/>
          </w:divBdr>
        </w:div>
        <w:div w:id="689987067">
          <w:marLeft w:val="0"/>
          <w:marRight w:val="0"/>
          <w:marTop w:val="0"/>
          <w:marBottom w:val="0"/>
          <w:divBdr>
            <w:top w:val="none" w:sz="0" w:space="0" w:color="auto"/>
            <w:left w:val="none" w:sz="0" w:space="0" w:color="auto"/>
            <w:bottom w:val="none" w:sz="0" w:space="0" w:color="auto"/>
            <w:right w:val="none" w:sz="0" w:space="0" w:color="auto"/>
          </w:divBdr>
        </w:div>
      </w:divsChild>
    </w:div>
    <w:div w:id="129514836">
      <w:bodyDiv w:val="1"/>
      <w:marLeft w:val="0"/>
      <w:marRight w:val="0"/>
      <w:marTop w:val="0"/>
      <w:marBottom w:val="0"/>
      <w:divBdr>
        <w:top w:val="none" w:sz="0" w:space="0" w:color="auto"/>
        <w:left w:val="none" w:sz="0" w:space="0" w:color="auto"/>
        <w:bottom w:val="none" w:sz="0" w:space="0" w:color="auto"/>
        <w:right w:val="none" w:sz="0" w:space="0" w:color="auto"/>
      </w:divBdr>
      <w:divsChild>
        <w:div w:id="1588150940">
          <w:marLeft w:val="0"/>
          <w:marRight w:val="0"/>
          <w:marTop w:val="0"/>
          <w:marBottom w:val="0"/>
          <w:divBdr>
            <w:top w:val="single" w:sz="2" w:space="0" w:color="auto"/>
            <w:left w:val="single" w:sz="2" w:space="0" w:color="auto"/>
            <w:bottom w:val="single" w:sz="2" w:space="0" w:color="auto"/>
            <w:right w:val="single" w:sz="2" w:space="0" w:color="auto"/>
          </w:divBdr>
        </w:div>
      </w:divsChild>
    </w:div>
    <w:div w:id="178475924">
      <w:bodyDiv w:val="1"/>
      <w:marLeft w:val="0"/>
      <w:marRight w:val="0"/>
      <w:marTop w:val="0"/>
      <w:marBottom w:val="0"/>
      <w:divBdr>
        <w:top w:val="none" w:sz="0" w:space="0" w:color="auto"/>
        <w:left w:val="none" w:sz="0" w:space="0" w:color="auto"/>
        <w:bottom w:val="none" w:sz="0" w:space="0" w:color="auto"/>
        <w:right w:val="none" w:sz="0" w:space="0" w:color="auto"/>
      </w:divBdr>
      <w:divsChild>
        <w:div w:id="369575134">
          <w:marLeft w:val="0"/>
          <w:marRight w:val="0"/>
          <w:marTop w:val="0"/>
          <w:marBottom w:val="0"/>
          <w:divBdr>
            <w:top w:val="single" w:sz="2" w:space="0" w:color="auto"/>
            <w:left w:val="single" w:sz="2" w:space="0" w:color="auto"/>
            <w:bottom w:val="single" w:sz="2" w:space="0" w:color="auto"/>
            <w:right w:val="single" w:sz="2" w:space="0" w:color="auto"/>
          </w:divBdr>
        </w:div>
      </w:divsChild>
    </w:div>
    <w:div w:id="180626775">
      <w:bodyDiv w:val="1"/>
      <w:marLeft w:val="0"/>
      <w:marRight w:val="0"/>
      <w:marTop w:val="0"/>
      <w:marBottom w:val="0"/>
      <w:divBdr>
        <w:top w:val="none" w:sz="0" w:space="0" w:color="auto"/>
        <w:left w:val="none" w:sz="0" w:space="0" w:color="auto"/>
        <w:bottom w:val="none" w:sz="0" w:space="0" w:color="auto"/>
        <w:right w:val="none" w:sz="0" w:space="0" w:color="auto"/>
      </w:divBdr>
    </w:div>
    <w:div w:id="252470592">
      <w:bodyDiv w:val="1"/>
      <w:marLeft w:val="0"/>
      <w:marRight w:val="0"/>
      <w:marTop w:val="0"/>
      <w:marBottom w:val="0"/>
      <w:divBdr>
        <w:top w:val="none" w:sz="0" w:space="0" w:color="auto"/>
        <w:left w:val="none" w:sz="0" w:space="0" w:color="auto"/>
        <w:bottom w:val="none" w:sz="0" w:space="0" w:color="auto"/>
        <w:right w:val="none" w:sz="0" w:space="0" w:color="auto"/>
      </w:divBdr>
      <w:divsChild>
        <w:div w:id="2137479782">
          <w:marLeft w:val="0"/>
          <w:marRight w:val="0"/>
          <w:marTop w:val="0"/>
          <w:marBottom w:val="0"/>
          <w:divBdr>
            <w:top w:val="single" w:sz="2" w:space="0" w:color="auto"/>
            <w:left w:val="single" w:sz="2" w:space="0" w:color="auto"/>
            <w:bottom w:val="single" w:sz="2" w:space="0" w:color="auto"/>
            <w:right w:val="single" w:sz="2" w:space="0" w:color="auto"/>
          </w:divBdr>
        </w:div>
      </w:divsChild>
    </w:div>
    <w:div w:id="534929833">
      <w:bodyDiv w:val="1"/>
      <w:marLeft w:val="0"/>
      <w:marRight w:val="0"/>
      <w:marTop w:val="0"/>
      <w:marBottom w:val="0"/>
      <w:divBdr>
        <w:top w:val="none" w:sz="0" w:space="0" w:color="auto"/>
        <w:left w:val="none" w:sz="0" w:space="0" w:color="auto"/>
        <w:bottom w:val="none" w:sz="0" w:space="0" w:color="auto"/>
        <w:right w:val="none" w:sz="0" w:space="0" w:color="auto"/>
      </w:divBdr>
    </w:div>
    <w:div w:id="599875990">
      <w:bodyDiv w:val="1"/>
      <w:marLeft w:val="0"/>
      <w:marRight w:val="0"/>
      <w:marTop w:val="0"/>
      <w:marBottom w:val="0"/>
      <w:divBdr>
        <w:top w:val="none" w:sz="0" w:space="0" w:color="auto"/>
        <w:left w:val="none" w:sz="0" w:space="0" w:color="auto"/>
        <w:bottom w:val="none" w:sz="0" w:space="0" w:color="auto"/>
        <w:right w:val="none" w:sz="0" w:space="0" w:color="auto"/>
      </w:divBdr>
      <w:divsChild>
        <w:div w:id="548883293">
          <w:marLeft w:val="0"/>
          <w:marRight w:val="0"/>
          <w:marTop w:val="0"/>
          <w:marBottom w:val="0"/>
          <w:divBdr>
            <w:top w:val="none" w:sz="0" w:space="0" w:color="auto"/>
            <w:left w:val="none" w:sz="0" w:space="0" w:color="auto"/>
            <w:bottom w:val="none" w:sz="0" w:space="0" w:color="auto"/>
            <w:right w:val="none" w:sz="0" w:space="0" w:color="auto"/>
          </w:divBdr>
        </w:div>
        <w:div w:id="1222986963">
          <w:marLeft w:val="0"/>
          <w:marRight w:val="0"/>
          <w:marTop w:val="0"/>
          <w:marBottom w:val="0"/>
          <w:divBdr>
            <w:top w:val="none" w:sz="0" w:space="0" w:color="auto"/>
            <w:left w:val="none" w:sz="0" w:space="0" w:color="auto"/>
            <w:bottom w:val="none" w:sz="0" w:space="0" w:color="auto"/>
            <w:right w:val="none" w:sz="0" w:space="0" w:color="auto"/>
          </w:divBdr>
        </w:div>
        <w:div w:id="1780182285">
          <w:marLeft w:val="0"/>
          <w:marRight w:val="0"/>
          <w:marTop w:val="0"/>
          <w:marBottom w:val="0"/>
          <w:divBdr>
            <w:top w:val="none" w:sz="0" w:space="0" w:color="auto"/>
            <w:left w:val="none" w:sz="0" w:space="0" w:color="auto"/>
            <w:bottom w:val="none" w:sz="0" w:space="0" w:color="auto"/>
            <w:right w:val="none" w:sz="0" w:space="0" w:color="auto"/>
          </w:divBdr>
        </w:div>
      </w:divsChild>
    </w:div>
    <w:div w:id="665328649">
      <w:bodyDiv w:val="1"/>
      <w:marLeft w:val="0"/>
      <w:marRight w:val="0"/>
      <w:marTop w:val="0"/>
      <w:marBottom w:val="0"/>
      <w:divBdr>
        <w:top w:val="none" w:sz="0" w:space="0" w:color="auto"/>
        <w:left w:val="none" w:sz="0" w:space="0" w:color="auto"/>
        <w:bottom w:val="none" w:sz="0" w:space="0" w:color="auto"/>
        <w:right w:val="none" w:sz="0" w:space="0" w:color="auto"/>
      </w:divBdr>
    </w:div>
    <w:div w:id="806358758">
      <w:bodyDiv w:val="1"/>
      <w:marLeft w:val="0"/>
      <w:marRight w:val="0"/>
      <w:marTop w:val="0"/>
      <w:marBottom w:val="0"/>
      <w:divBdr>
        <w:top w:val="none" w:sz="0" w:space="0" w:color="auto"/>
        <w:left w:val="none" w:sz="0" w:space="0" w:color="auto"/>
        <w:bottom w:val="none" w:sz="0" w:space="0" w:color="auto"/>
        <w:right w:val="none" w:sz="0" w:space="0" w:color="auto"/>
      </w:divBdr>
    </w:div>
    <w:div w:id="951942126">
      <w:bodyDiv w:val="1"/>
      <w:marLeft w:val="0"/>
      <w:marRight w:val="0"/>
      <w:marTop w:val="0"/>
      <w:marBottom w:val="0"/>
      <w:divBdr>
        <w:top w:val="none" w:sz="0" w:space="0" w:color="auto"/>
        <w:left w:val="none" w:sz="0" w:space="0" w:color="auto"/>
        <w:bottom w:val="none" w:sz="0" w:space="0" w:color="auto"/>
        <w:right w:val="none" w:sz="0" w:space="0" w:color="auto"/>
      </w:divBdr>
      <w:divsChild>
        <w:div w:id="635643778">
          <w:marLeft w:val="0"/>
          <w:marRight w:val="0"/>
          <w:marTop w:val="0"/>
          <w:marBottom w:val="0"/>
          <w:divBdr>
            <w:top w:val="single" w:sz="2" w:space="0" w:color="auto"/>
            <w:left w:val="single" w:sz="2" w:space="0" w:color="auto"/>
            <w:bottom w:val="single" w:sz="2" w:space="0" w:color="auto"/>
            <w:right w:val="single" w:sz="2" w:space="0" w:color="auto"/>
          </w:divBdr>
        </w:div>
      </w:divsChild>
    </w:div>
    <w:div w:id="985476737">
      <w:bodyDiv w:val="1"/>
      <w:marLeft w:val="0"/>
      <w:marRight w:val="0"/>
      <w:marTop w:val="0"/>
      <w:marBottom w:val="0"/>
      <w:divBdr>
        <w:top w:val="none" w:sz="0" w:space="0" w:color="auto"/>
        <w:left w:val="none" w:sz="0" w:space="0" w:color="auto"/>
        <w:bottom w:val="none" w:sz="0" w:space="0" w:color="auto"/>
        <w:right w:val="none" w:sz="0" w:space="0" w:color="auto"/>
      </w:divBdr>
    </w:div>
    <w:div w:id="1081751306">
      <w:bodyDiv w:val="1"/>
      <w:marLeft w:val="0"/>
      <w:marRight w:val="0"/>
      <w:marTop w:val="0"/>
      <w:marBottom w:val="0"/>
      <w:divBdr>
        <w:top w:val="none" w:sz="0" w:space="0" w:color="auto"/>
        <w:left w:val="none" w:sz="0" w:space="0" w:color="auto"/>
        <w:bottom w:val="none" w:sz="0" w:space="0" w:color="auto"/>
        <w:right w:val="none" w:sz="0" w:space="0" w:color="auto"/>
      </w:divBdr>
    </w:div>
    <w:div w:id="1251934412">
      <w:bodyDiv w:val="1"/>
      <w:marLeft w:val="0"/>
      <w:marRight w:val="0"/>
      <w:marTop w:val="0"/>
      <w:marBottom w:val="0"/>
      <w:divBdr>
        <w:top w:val="none" w:sz="0" w:space="0" w:color="auto"/>
        <w:left w:val="none" w:sz="0" w:space="0" w:color="auto"/>
        <w:bottom w:val="none" w:sz="0" w:space="0" w:color="auto"/>
        <w:right w:val="none" w:sz="0" w:space="0" w:color="auto"/>
      </w:divBdr>
    </w:div>
    <w:div w:id="1362046256">
      <w:bodyDiv w:val="1"/>
      <w:marLeft w:val="0"/>
      <w:marRight w:val="0"/>
      <w:marTop w:val="0"/>
      <w:marBottom w:val="0"/>
      <w:divBdr>
        <w:top w:val="none" w:sz="0" w:space="0" w:color="auto"/>
        <w:left w:val="none" w:sz="0" w:space="0" w:color="auto"/>
        <w:bottom w:val="none" w:sz="0" w:space="0" w:color="auto"/>
        <w:right w:val="none" w:sz="0" w:space="0" w:color="auto"/>
      </w:divBdr>
      <w:divsChild>
        <w:div w:id="8144493">
          <w:marLeft w:val="0"/>
          <w:marRight w:val="0"/>
          <w:marTop w:val="0"/>
          <w:marBottom w:val="0"/>
          <w:divBdr>
            <w:top w:val="single" w:sz="2" w:space="0" w:color="auto"/>
            <w:left w:val="single" w:sz="2" w:space="0" w:color="auto"/>
            <w:bottom w:val="single" w:sz="2" w:space="0" w:color="auto"/>
            <w:right w:val="single" w:sz="2" w:space="0" w:color="auto"/>
          </w:divBdr>
        </w:div>
      </w:divsChild>
    </w:div>
    <w:div w:id="1410350084">
      <w:bodyDiv w:val="1"/>
      <w:marLeft w:val="0"/>
      <w:marRight w:val="0"/>
      <w:marTop w:val="0"/>
      <w:marBottom w:val="0"/>
      <w:divBdr>
        <w:top w:val="none" w:sz="0" w:space="0" w:color="auto"/>
        <w:left w:val="none" w:sz="0" w:space="0" w:color="auto"/>
        <w:bottom w:val="none" w:sz="0" w:space="0" w:color="auto"/>
        <w:right w:val="none" w:sz="0" w:space="0" w:color="auto"/>
      </w:divBdr>
      <w:divsChild>
        <w:div w:id="1478692650">
          <w:marLeft w:val="0"/>
          <w:marRight w:val="0"/>
          <w:marTop w:val="0"/>
          <w:marBottom w:val="0"/>
          <w:divBdr>
            <w:top w:val="none" w:sz="0" w:space="0" w:color="auto"/>
            <w:left w:val="none" w:sz="0" w:space="0" w:color="auto"/>
            <w:bottom w:val="none" w:sz="0" w:space="0" w:color="auto"/>
            <w:right w:val="none" w:sz="0" w:space="0" w:color="auto"/>
          </w:divBdr>
        </w:div>
        <w:div w:id="932667286">
          <w:marLeft w:val="0"/>
          <w:marRight w:val="0"/>
          <w:marTop w:val="0"/>
          <w:marBottom w:val="0"/>
          <w:divBdr>
            <w:top w:val="none" w:sz="0" w:space="0" w:color="auto"/>
            <w:left w:val="none" w:sz="0" w:space="0" w:color="auto"/>
            <w:bottom w:val="none" w:sz="0" w:space="0" w:color="auto"/>
            <w:right w:val="none" w:sz="0" w:space="0" w:color="auto"/>
          </w:divBdr>
        </w:div>
        <w:div w:id="298650397">
          <w:marLeft w:val="0"/>
          <w:marRight w:val="0"/>
          <w:marTop w:val="0"/>
          <w:marBottom w:val="0"/>
          <w:divBdr>
            <w:top w:val="none" w:sz="0" w:space="0" w:color="auto"/>
            <w:left w:val="none" w:sz="0" w:space="0" w:color="auto"/>
            <w:bottom w:val="none" w:sz="0" w:space="0" w:color="auto"/>
            <w:right w:val="none" w:sz="0" w:space="0" w:color="auto"/>
          </w:divBdr>
        </w:div>
      </w:divsChild>
    </w:div>
    <w:div w:id="1426733752">
      <w:bodyDiv w:val="1"/>
      <w:marLeft w:val="0"/>
      <w:marRight w:val="0"/>
      <w:marTop w:val="0"/>
      <w:marBottom w:val="0"/>
      <w:divBdr>
        <w:top w:val="none" w:sz="0" w:space="0" w:color="auto"/>
        <w:left w:val="none" w:sz="0" w:space="0" w:color="auto"/>
        <w:bottom w:val="none" w:sz="0" w:space="0" w:color="auto"/>
        <w:right w:val="none" w:sz="0" w:space="0" w:color="auto"/>
      </w:divBdr>
    </w:div>
    <w:div w:id="1428430420">
      <w:bodyDiv w:val="1"/>
      <w:marLeft w:val="0"/>
      <w:marRight w:val="0"/>
      <w:marTop w:val="0"/>
      <w:marBottom w:val="0"/>
      <w:divBdr>
        <w:top w:val="none" w:sz="0" w:space="0" w:color="auto"/>
        <w:left w:val="none" w:sz="0" w:space="0" w:color="auto"/>
        <w:bottom w:val="none" w:sz="0" w:space="0" w:color="auto"/>
        <w:right w:val="none" w:sz="0" w:space="0" w:color="auto"/>
      </w:divBdr>
      <w:divsChild>
        <w:div w:id="1696035445">
          <w:marLeft w:val="0"/>
          <w:marRight w:val="0"/>
          <w:marTop w:val="0"/>
          <w:marBottom w:val="0"/>
          <w:divBdr>
            <w:top w:val="single" w:sz="2" w:space="0" w:color="auto"/>
            <w:left w:val="single" w:sz="2" w:space="0" w:color="auto"/>
            <w:bottom w:val="single" w:sz="2" w:space="0" w:color="auto"/>
            <w:right w:val="single" w:sz="2" w:space="0" w:color="auto"/>
          </w:divBdr>
        </w:div>
        <w:div w:id="761100469">
          <w:marLeft w:val="0"/>
          <w:marRight w:val="0"/>
          <w:marTop w:val="0"/>
          <w:marBottom w:val="0"/>
          <w:divBdr>
            <w:top w:val="single" w:sz="2" w:space="0" w:color="auto"/>
            <w:left w:val="single" w:sz="2" w:space="0" w:color="auto"/>
            <w:bottom w:val="single" w:sz="2" w:space="0" w:color="auto"/>
            <w:right w:val="single" w:sz="2" w:space="0" w:color="auto"/>
          </w:divBdr>
        </w:div>
        <w:div w:id="1884053569">
          <w:marLeft w:val="0"/>
          <w:marRight w:val="0"/>
          <w:marTop w:val="0"/>
          <w:marBottom w:val="0"/>
          <w:divBdr>
            <w:top w:val="single" w:sz="2" w:space="0" w:color="auto"/>
            <w:left w:val="single" w:sz="2" w:space="0" w:color="auto"/>
            <w:bottom w:val="single" w:sz="2" w:space="0" w:color="auto"/>
            <w:right w:val="single" w:sz="2" w:space="0" w:color="auto"/>
          </w:divBdr>
        </w:div>
      </w:divsChild>
    </w:div>
    <w:div w:id="1442333026">
      <w:bodyDiv w:val="1"/>
      <w:marLeft w:val="0"/>
      <w:marRight w:val="0"/>
      <w:marTop w:val="0"/>
      <w:marBottom w:val="0"/>
      <w:divBdr>
        <w:top w:val="none" w:sz="0" w:space="0" w:color="auto"/>
        <w:left w:val="none" w:sz="0" w:space="0" w:color="auto"/>
        <w:bottom w:val="none" w:sz="0" w:space="0" w:color="auto"/>
        <w:right w:val="none" w:sz="0" w:space="0" w:color="auto"/>
      </w:divBdr>
    </w:div>
    <w:div w:id="1761563960">
      <w:bodyDiv w:val="1"/>
      <w:marLeft w:val="0"/>
      <w:marRight w:val="0"/>
      <w:marTop w:val="0"/>
      <w:marBottom w:val="0"/>
      <w:divBdr>
        <w:top w:val="none" w:sz="0" w:space="0" w:color="auto"/>
        <w:left w:val="none" w:sz="0" w:space="0" w:color="auto"/>
        <w:bottom w:val="none" w:sz="0" w:space="0" w:color="auto"/>
        <w:right w:val="none" w:sz="0" w:space="0" w:color="auto"/>
      </w:divBdr>
      <w:divsChild>
        <w:div w:id="1571891015">
          <w:marLeft w:val="0"/>
          <w:marRight w:val="0"/>
          <w:marTop w:val="0"/>
          <w:marBottom w:val="0"/>
          <w:divBdr>
            <w:top w:val="single" w:sz="2" w:space="0" w:color="auto"/>
            <w:left w:val="single" w:sz="2" w:space="0" w:color="auto"/>
            <w:bottom w:val="single" w:sz="2" w:space="0" w:color="auto"/>
            <w:right w:val="single" w:sz="2" w:space="0" w:color="auto"/>
          </w:divBdr>
        </w:div>
      </w:divsChild>
    </w:div>
    <w:div w:id="1824851064">
      <w:bodyDiv w:val="1"/>
      <w:marLeft w:val="0"/>
      <w:marRight w:val="0"/>
      <w:marTop w:val="0"/>
      <w:marBottom w:val="0"/>
      <w:divBdr>
        <w:top w:val="none" w:sz="0" w:space="0" w:color="auto"/>
        <w:left w:val="none" w:sz="0" w:space="0" w:color="auto"/>
        <w:bottom w:val="none" w:sz="0" w:space="0" w:color="auto"/>
        <w:right w:val="none" w:sz="0" w:space="0" w:color="auto"/>
      </w:divBdr>
      <w:divsChild>
        <w:div w:id="821166783">
          <w:marLeft w:val="0"/>
          <w:marRight w:val="0"/>
          <w:marTop w:val="0"/>
          <w:marBottom w:val="0"/>
          <w:divBdr>
            <w:top w:val="single" w:sz="2" w:space="0" w:color="auto"/>
            <w:left w:val="single" w:sz="2" w:space="0" w:color="auto"/>
            <w:bottom w:val="single" w:sz="2" w:space="0" w:color="auto"/>
            <w:right w:val="single" w:sz="2" w:space="0" w:color="auto"/>
          </w:divBdr>
        </w:div>
      </w:divsChild>
    </w:div>
    <w:div w:id="1897859751">
      <w:bodyDiv w:val="1"/>
      <w:marLeft w:val="0"/>
      <w:marRight w:val="0"/>
      <w:marTop w:val="0"/>
      <w:marBottom w:val="0"/>
      <w:divBdr>
        <w:top w:val="none" w:sz="0" w:space="0" w:color="auto"/>
        <w:left w:val="none" w:sz="0" w:space="0" w:color="auto"/>
        <w:bottom w:val="none" w:sz="0" w:space="0" w:color="auto"/>
        <w:right w:val="none" w:sz="0" w:space="0" w:color="auto"/>
      </w:divBdr>
      <w:divsChild>
        <w:div w:id="1695686485">
          <w:marLeft w:val="0"/>
          <w:marRight w:val="0"/>
          <w:marTop w:val="0"/>
          <w:marBottom w:val="0"/>
          <w:divBdr>
            <w:top w:val="none" w:sz="0" w:space="0" w:color="auto"/>
            <w:left w:val="none" w:sz="0" w:space="0" w:color="auto"/>
            <w:bottom w:val="none" w:sz="0" w:space="0" w:color="auto"/>
            <w:right w:val="none" w:sz="0" w:space="0" w:color="auto"/>
          </w:divBdr>
        </w:div>
        <w:div w:id="123736217">
          <w:marLeft w:val="0"/>
          <w:marRight w:val="0"/>
          <w:marTop w:val="0"/>
          <w:marBottom w:val="0"/>
          <w:divBdr>
            <w:top w:val="none" w:sz="0" w:space="0" w:color="auto"/>
            <w:left w:val="none" w:sz="0" w:space="0" w:color="auto"/>
            <w:bottom w:val="none" w:sz="0" w:space="0" w:color="auto"/>
            <w:right w:val="none" w:sz="0" w:space="0" w:color="auto"/>
          </w:divBdr>
        </w:div>
        <w:div w:id="988438138">
          <w:marLeft w:val="0"/>
          <w:marRight w:val="0"/>
          <w:marTop w:val="0"/>
          <w:marBottom w:val="0"/>
          <w:divBdr>
            <w:top w:val="none" w:sz="0" w:space="0" w:color="auto"/>
            <w:left w:val="none" w:sz="0" w:space="0" w:color="auto"/>
            <w:bottom w:val="none" w:sz="0" w:space="0" w:color="auto"/>
            <w:right w:val="none" w:sz="0" w:space="0" w:color="auto"/>
          </w:divBdr>
        </w:div>
        <w:div w:id="93981052">
          <w:marLeft w:val="0"/>
          <w:marRight w:val="0"/>
          <w:marTop w:val="0"/>
          <w:marBottom w:val="0"/>
          <w:divBdr>
            <w:top w:val="none" w:sz="0" w:space="0" w:color="auto"/>
            <w:left w:val="none" w:sz="0" w:space="0" w:color="auto"/>
            <w:bottom w:val="none" w:sz="0" w:space="0" w:color="auto"/>
            <w:right w:val="none" w:sz="0" w:space="0" w:color="auto"/>
          </w:divBdr>
        </w:div>
      </w:divsChild>
    </w:div>
    <w:div w:id="2030259642">
      <w:bodyDiv w:val="1"/>
      <w:marLeft w:val="0"/>
      <w:marRight w:val="0"/>
      <w:marTop w:val="0"/>
      <w:marBottom w:val="0"/>
      <w:divBdr>
        <w:top w:val="none" w:sz="0" w:space="0" w:color="auto"/>
        <w:left w:val="none" w:sz="0" w:space="0" w:color="auto"/>
        <w:bottom w:val="none" w:sz="0" w:space="0" w:color="auto"/>
        <w:right w:val="none" w:sz="0" w:space="0" w:color="auto"/>
      </w:divBdr>
      <w:divsChild>
        <w:div w:id="1870560711">
          <w:marLeft w:val="0"/>
          <w:marRight w:val="0"/>
          <w:marTop w:val="0"/>
          <w:marBottom w:val="0"/>
          <w:divBdr>
            <w:top w:val="single" w:sz="2" w:space="0" w:color="auto"/>
            <w:left w:val="single" w:sz="2" w:space="0" w:color="auto"/>
            <w:bottom w:val="single" w:sz="2" w:space="0" w:color="auto"/>
            <w:right w:val="single" w:sz="2" w:space="0" w:color="auto"/>
          </w:divBdr>
        </w:div>
      </w:divsChild>
    </w:div>
    <w:div w:id="2030331409">
      <w:bodyDiv w:val="1"/>
      <w:marLeft w:val="0"/>
      <w:marRight w:val="0"/>
      <w:marTop w:val="0"/>
      <w:marBottom w:val="0"/>
      <w:divBdr>
        <w:top w:val="none" w:sz="0" w:space="0" w:color="auto"/>
        <w:left w:val="none" w:sz="0" w:space="0" w:color="auto"/>
        <w:bottom w:val="none" w:sz="0" w:space="0" w:color="auto"/>
        <w:right w:val="none" w:sz="0" w:space="0" w:color="auto"/>
      </w:divBdr>
      <w:divsChild>
        <w:div w:id="1373458031">
          <w:marLeft w:val="0"/>
          <w:marRight w:val="0"/>
          <w:marTop w:val="0"/>
          <w:marBottom w:val="0"/>
          <w:divBdr>
            <w:top w:val="single" w:sz="2" w:space="0" w:color="auto"/>
            <w:left w:val="single" w:sz="2" w:space="0" w:color="auto"/>
            <w:bottom w:val="single" w:sz="2" w:space="0" w:color="auto"/>
            <w:right w:val="single" w:sz="2" w:space="0" w:color="auto"/>
          </w:divBdr>
        </w:div>
        <w:div w:id="537741133">
          <w:marLeft w:val="0"/>
          <w:marRight w:val="0"/>
          <w:marTop w:val="0"/>
          <w:marBottom w:val="0"/>
          <w:divBdr>
            <w:top w:val="single" w:sz="2" w:space="0" w:color="auto"/>
            <w:left w:val="single" w:sz="2" w:space="0" w:color="auto"/>
            <w:bottom w:val="single" w:sz="2" w:space="0" w:color="auto"/>
            <w:right w:val="single" w:sz="2" w:space="0" w:color="auto"/>
          </w:divBdr>
        </w:div>
      </w:divsChild>
    </w:div>
    <w:div w:id="2080865285">
      <w:bodyDiv w:val="1"/>
      <w:marLeft w:val="0"/>
      <w:marRight w:val="0"/>
      <w:marTop w:val="0"/>
      <w:marBottom w:val="0"/>
      <w:divBdr>
        <w:top w:val="none" w:sz="0" w:space="0" w:color="auto"/>
        <w:left w:val="none" w:sz="0" w:space="0" w:color="auto"/>
        <w:bottom w:val="none" w:sz="0" w:space="0" w:color="auto"/>
        <w:right w:val="none" w:sz="0" w:space="0" w:color="auto"/>
      </w:divBdr>
      <w:divsChild>
        <w:div w:id="289167146">
          <w:marLeft w:val="0"/>
          <w:marRight w:val="0"/>
          <w:marTop w:val="0"/>
          <w:marBottom w:val="0"/>
          <w:divBdr>
            <w:top w:val="single" w:sz="2" w:space="0" w:color="auto"/>
            <w:left w:val="single" w:sz="2" w:space="0" w:color="auto"/>
            <w:bottom w:val="single" w:sz="2" w:space="0" w:color="auto"/>
            <w:right w:val="single" w:sz="2" w:space="0" w:color="auto"/>
          </w:divBdr>
        </w:div>
      </w:divsChild>
    </w:div>
    <w:div w:id="2111078382">
      <w:bodyDiv w:val="1"/>
      <w:marLeft w:val="0"/>
      <w:marRight w:val="0"/>
      <w:marTop w:val="0"/>
      <w:marBottom w:val="0"/>
      <w:divBdr>
        <w:top w:val="none" w:sz="0" w:space="0" w:color="auto"/>
        <w:left w:val="none" w:sz="0" w:space="0" w:color="auto"/>
        <w:bottom w:val="none" w:sz="0" w:space="0" w:color="auto"/>
        <w:right w:val="none" w:sz="0" w:space="0" w:color="auto"/>
      </w:divBdr>
      <w:divsChild>
        <w:div w:id="208763896">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4.0/"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ose11\Downloads\CR-secondary-assessment-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78E95734E01A0449B230A39EF4BDF79" ma:contentTypeVersion="15" ma:contentTypeDescription="Create a new document." ma:contentTypeScope="" ma:versionID="1a9f0b1aa605e95bb00cc501da48f0bd">
  <xsd:schema xmlns:xsd="http://www.w3.org/2001/XMLSchema" xmlns:xs="http://www.w3.org/2001/XMLSchema" xmlns:p="http://schemas.microsoft.com/office/2006/metadata/properties" xmlns:ns2="c241b316-af45-4972-bf73-68e7ceaf679a" xmlns:ns3="be079ddb-ab8d-4652-aade-093eea2234ad" targetNamespace="http://schemas.microsoft.com/office/2006/metadata/properties" ma:root="true" ma:fieldsID="1273809faa26a3f6232c3be77ba9dc57" ns2:_="" ns3:_="">
    <xsd:import namespace="c241b316-af45-4972-bf73-68e7ceaf679a"/>
    <xsd:import namespace="be079ddb-ab8d-4652-aade-093eea2234a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41b316-af45-4972-bf73-68e7ceaf67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f47cd6-212f-4ea2-b6af-f1d1e47bdba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079ddb-ab8d-4652-aade-093eea2234a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aa3e700-c0ca-4c4f-b81c-0f7af0e99d44}" ma:internalName="TaxCatchAll" ma:showField="CatchAllData" ma:web="be079ddb-ab8d-4652-aade-093eea2234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241b316-af45-4972-bf73-68e7ceaf679a">
      <Terms xmlns="http://schemas.microsoft.com/office/infopath/2007/PartnerControls"/>
    </lcf76f155ced4ddcb4097134ff3c332f>
    <TaxCatchAll xmlns="be079ddb-ab8d-4652-aade-093eea2234ad" xsi:nil="true"/>
  </documentManagement>
</p:properties>
</file>

<file path=customXml/itemProps1.xml><?xml version="1.0" encoding="utf-8"?>
<ds:datastoreItem xmlns:ds="http://schemas.openxmlformats.org/officeDocument/2006/customXml" ds:itemID="{21CFEA73-57DE-4E93-8D72-E6D588A25A4D}">
  <ds:schemaRefs>
    <ds:schemaRef ds:uri="http://schemas.microsoft.com/sharepoint/v3/contenttype/forms"/>
  </ds:schemaRefs>
</ds:datastoreItem>
</file>

<file path=customXml/itemProps2.xml><?xml version="1.0" encoding="utf-8"?>
<ds:datastoreItem xmlns:ds="http://schemas.openxmlformats.org/officeDocument/2006/customXml" ds:itemID="{7E19F137-B0EF-4C24-B8C1-9C159766A4F8}">
  <ds:schemaRefs>
    <ds:schemaRef ds:uri="http://schemas.openxmlformats.org/officeDocument/2006/bibliography"/>
  </ds:schemaRefs>
</ds:datastoreItem>
</file>

<file path=customXml/itemProps3.xml><?xml version="1.0" encoding="utf-8"?>
<ds:datastoreItem xmlns:ds="http://schemas.openxmlformats.org/officeDocument/2006/customXml" ds:itemID="{23015AA9-75C1-4E69-B8F7-55EC45E3B0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41b316-af45-4972-bf73-68e7ceaf679a"/>
    <ds:schemaRef ds:uri="be079ddb-ab8d-4652-aade-093eea2234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439B89-1293-43D6-9C32-D86AD4687670}">
  <ds:schemaRefs>
    <ds:schemaRef ds:uri="http://schemas.microsoft.com/office/2006/metadata/properties"/>
    <ds:schemaRef ds:uri="http://schemas.microsoft.com/office/infopath/2007/PartnerControls"/>
    <ds:schemaRef ds:uri="c241b316-af45-4972-bf73-68e7ceaf679a"/>
    <ds:schemaRef ds:uri="be079ddb-ab8d-4652-aade-093eea2234ad"/>
  </ds:schemaRefs>
</ds:datastoreItem>
</file>

<file path=docMetadata/LabelInfo.xml><?xml version="1.0" encoding="utf-8"?>
<clbl:labelList xmlns:clbl="http://schemas.microsoft.com/office/2020/mipLabelMetadata">
  <clbl:label id="{b603dfd7-d93a-4381-a340-2995d8282205}" enabled="1" method="Standard" siteId="{05a0e69a-418a-47c1-9c25-9387261bf991}" removed="0"/>
</clbl:labelList>
</file>

<file path=docProps/app.xml><?xml version="1.0" encoding="utf-8"?>
<Properties xmlns="http://schemas.openxmlformats.org/officeDocument/2006/extended-properties" xmlns:vt="http://schemas.openxmlformats.org/officeDocument/2006/docPropsVTypes">
  <Template>CR-secondary-assessment-task-template</Template>
  <TotalTime>2</TotalTime>
  <Pages>34</Pages>
  <Words>2212</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CR-secondary-assessment-task-template</vt:lpstr>
    </vt:vector>
  </TitlesOfParts>
  <Company/>
  <LinksUpToDate>false</LinksUpToDate>
  <CharactersWithSpaces>14798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CR-secondary-assessment-task-template</dc:title>
  <dc:subject/>
  <dc:creator>Liz Rose</dc:creator>
  <cp:keywords/>
  <dc:description/>
  <cp:lastModifiedBy>Peter Davis</cp:lastModifiedBy>
  <cp:revision>2</cp:revision>
  <dcterms:created xsi:type="dcterms:W3CDTF">2026-06-24T06:36:00Z</dcterms:created>
  <dcterms:modified xsi:type="dcterms:W3CDTF">2026-06-24T06:36:00Z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0x010100978E95734E01A0449B230A39EF4BDF79</vt:lpwstr>
  </property>
  <property fmtid="{D5CDD505-2E9C-101B-9397-08002B2CF9AE}" pid="3" name="MSIP_Label_b603dfd7-d93a-4381-a340-2995d8282205_Enabled">
    <vt:lpwstr>true</vt:lpwstr>
  </property>
  <property fmtid="{D5CDD505-2E9C-101B-9397-08002B2CF9AE}" pid="4" name="MSIP_Label_b603dfd7-d93a-4381-a340-2995d8282205_SetDate">
    <vt:lpwstr>2023-10-06T01:26:14Z</vt:lpwstr>
  </property>
  <property fmtid="{D5CDD505-2E9C-101B-9397-08002B2CF9AE}" pid="5" name="MSIP_Label_b603dfd7-d93a-4381-a340-2995d8282205_Method">
    <vt:lpwstr>Standard</vt:lpwstr>
  </property>
  <property fmtid="{D5CDD505-2E9C-101B-9397-08002B2CF9AE}" pid="6" name="MSIP_Label_b603dfd7-d93a-4381-a340-2995d8282205_Name">
    <vt:lpwstr>OFFICIAL</vt:lpwstr>
  </property>
  <property fmtid="{D5CDD505-2E9C-101B-9397-08002B2CF9AE}" pid="7" name="MSIP_Label_b603dfd7-d93a-4381-a340-2995d8282205_SiteId">
    <vt:lpwstr>05a0e69a-418a-47c1-9c25-9387261bf991</vt:lpwstr>
  </property>
  <property fmtid="{D5CDD505-2E9C-101B-9397-08002B2CF9AE}" pid="8" name="MSIP_Label_b603dfd7-d93a-4381-a340-2995d8282205_ActionId">
    <vt:lpwstr>be916aa7-638b-4bf3-963e-1e9b36650c0f</vt:lpwstr>
  </property>
  <property fmtid="{D5CDD505-2E9C-101B-9397-08002B2CF9AE}" pid="9" name="MSIP_Label_b603dfd7-d93a-4381-a340-2995d8282205_ContentBits">
    <vt:lpwstr>0</vt:lpwstr>
  </property>
  <property fmtid="{D5CDD505-2E9C-101B-9397-08002B2CF9AE}" pid="10" name="MediaServiceImageTags">
    <vt:lpwstr/>
  </property>
</Properties>
</file>